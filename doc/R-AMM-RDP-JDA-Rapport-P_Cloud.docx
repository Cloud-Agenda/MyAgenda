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1CB26" w14:textId="073701D6" w:rsidR="007F30AE" w:rsidRPr="000E7483" w:rsidRDefault="006F55F1" w:rsidP="000E7483">
      <w:pPr>
        <w:pStyle w:val="Titre"/>
      </w:pPr>
      <w:r>
        <w:t xml:space="preserve">Mon Agenda </w:t>
      </w:r>
      <w:proofErr w:type="spellStart"/>
      <w:r>
        <w:t>P_Cloud</w:t>
      </w:r>
      <w:proofErr w:type="spellEnd"/>
      <w:r>
        <w:t xml:space="preserve"> </w:t>
      </w:r>
    </w:p>
    <w:p w14:paraId="75FB5189" w14:textId="4F0BC4B9" w:rsidR="000E7483" w:rsidRDefault="3CB5DB29" w:rsidP="00D275C6">
      <w:pPr>
        <w:spacing w:before="2400"/>
        <w:jc w:val="center"/>
      </w:pPr>
      <w:r>
        <w:rPr>
          <w:noProof/>
        </w:rPr>
        <w:drawing>
          <wp:inline distT="0" distB="0" distL="0" distR="0" wp14:anchorId="556CA9D4" wp14:editId="50DF8CA4">
            <wp:extent cx="4238625" cy="4238625"/>
            <wp:effectExtent l="0" t="0" r="0" b="0"/>
            <wp:docPr id="1208044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307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E1B7" w14:textId="5B99041B" w:rsidR="001D4577" w:rsidRPr="000E7483" w:rsidRDefault="001D4577" w:rsidP="000E7483">
      <w:pPr>
        <w:jc w:val="center"/>
      </w:pPr>
    </w:p>
    <w:p w14:paraId="09A70785" w14:textId="72631BE9" w:rsidR="007F30AE" w:rsidRPr="000E7483" w:rsidRDefault="006F55F1" w:rsidP="000E7483">
      <w:pPr>
        <w:spacing w:before="2000"/>
        <w:jc w:val="center"/>
      </w:pPr>
      <w:r>
        <w:t>CID3A</w:t>
      </w:r>
    </w:p>
    <w:p w14:paraId="67D82B37" w14:textId="62C4DC6E" w:rsidR="007F30AE" w:rsidRPr="000E7483" w:rsidRDefault="006F55F1" w:rsidP="000E7483">
      <w:pPr>
        <w:jc w:val="center"/>
      </w:pPr>
      <w:r>
        <w:t>ETML - Vennes</w:t>
      </w:r>
    </w:p>
    <w:p w14:paraId="6AFEDC22" w14:textId="44D4F383" w:rsidR="007F30AE" w:rsidRPr="000E7483" w:rsidRDefault="006F55F1" w:rsidP="000E7483">
      <w:pPr>
        <w:jc w:val="center"/>
      </w:pPr>
      <w:r>
        <w:t>03.11.2025 – 05.01.2026</w:t>
      </w:r>
    </w:p>
    <w:p w14:paraId="4E4FE78E" w14:textId="54DDC09C" w:rsidR="007F30AE" w:rsidRPr="000E7483" w:rsidRDefault="007F30AE" w:rsidP="000E7483">
      <w:pPr>
        <w:jc w:val="center"/>
      </w:pPr>
      <w:r w:rsidRPr="000E7483">
        <w:t>Nom du chef de projet</w:t>
      </w:r>
      <w:r w:rsidR="006F55F1">
        <w:t> : Costa Lope</w:t>
      </w:r>
      <w:r w:rsidR="00915681">
        <w:t>z</w:t>
      </w:r>
    </w:p>
    <w:p w14:paraId="6A731F4E" w14:textId="541C423E" w:rsidR="007F30AE" w:rsidRPr="000E7483" w:rsidRDefault="00915681" w:rsidP="000E7483">
      <w:pPr>
        <w:jc w:val="center"/>
      </w:pPr>
      <w:r>
        <w:t>Groupe : Abiram, Jo</w:t>
      </w:r>
      <w:r w:rsidR="00D103C4">
        <w:t>ã</w:t>
      </w:r>
      <w:r>
        <w:t>o</w:t>
      </w:r>
      <w:r w:rsidR="00D103C4">
        <w:t>, Ryan</w:t>
      </w:r>
    </w:p>
    <w:p w14:paraId="5D84E2AE" w14:textId="1E8205AF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63E95871" w14:textId="4A105F28" w:rsidR="004D2CB4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5493188" w:history="1">
        <w:r w:rsidR="004D2CB4" w:rsidRPr="00251A34">
          <w:rPr>
            <w:rStyle w:val="Lienhypertexte"/>
            <w:noProof/>
          </w:rPr>
          <w:t>1</w:t>
        </w:r>
        <w:r w:rsidR="004D2CB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4D2CB4" w:rsidRPr="00251A34">
          <w:rPr>
            <w:rStyle w:val="Lienhypertexte"/>
            <w:noProof/>
          </w:rPr>
          <w:t>Spécifications</w:t>
        </w:r>
        <w:r w:rsidR="004D2CB4">
          <w:rPr>
            <w:noProof/>
            <w:webHidden/>
          </w:rPr>
          <w:tab/>
        </w:r>
        <w:r w:rsidR="004D2CB4">
          <w:rPr>
            <w:noProof/>
            <w:webHidden/>
          </w:rPr>
          <w:fldChar w:fldCharType="begin"/>
        </w:r>
        <w:r w:rsidR="004D2CB4">
          <w:rPr>
            <w:noProof/>
            <w:webHidden/>
          </w:rPr>
          <w:instrText xml:space="preserve"> PAGEREF _Toc215493188 \h </w:instrText>
        </w:r>
        <w:r w:rsidR="004D2CB4">
          <w:rPr>
            <w:noProof/>
            <w:webHidden/>
          </w:rPr>
        </w:r>
        <w:r w:rsidR="004D2CB4">
          <w:rPr>
            <w:noProof/>
            <w:webHidden/>
          </w:rPr>
          <w:fldChar w:fldCharType="separate"/>
        </w:r>
        <w:r w:rsidR="004D2CB4">
          <w:rPr>
            <w:noProof/>
            <w:webHidden/>
          </w:rPr>
          <w:t>3</w:t>
        </w:r>
        <w:r w:rsidR="004D2CB4">
          <w:rPr>
            <w:noProof/>
            <w:webHidden/>
          </w:rPr>
          <w:fldChar w:fldCharType="end"/>
        </w:r>
      </w:hyperlink>
    </w:p>
    <w:p w14:paraId="09F2D1D4" w14:textId="4F14C16C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89" w:history="1">
        <w:r w:rsidRPr="00251A34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685F46" w14:textId="5383B677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0" w:history="1">
        <w:r w:rsidRPr="00251A34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1BCF2F" w14:textId="7BDAF176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1" w:history="1">
        <w:r w:rsidRPr="00251A34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7EDE1" w14:textId="39FFCFEA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2" w:history="1">
        <w:r w:rsidRPr="00251A34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9DA63C" w14:textId="694D7018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3" w:history="1">
        <w:r w:rsidRPr="00251A34">
          <w:rPr>
            <w:rStyle w:val="Lienhypertexte"/>
            <w:noProof/>
          </w:rPr>
          <w:t>1.5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Les points suivants seront évalués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FF08F0" w14:textId="12BC913A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4" w:history="1">
        <w:r w:rsidRPr="00251A34">
          <w:rPr>
            <w:rStyle w:val="Lienhypertexte"/>
            <w:noProof/>
          </w:rPr>
          <w:t>1.6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Déroulement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06C16A" w14:textId="0A8C8E10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5" w:history="1">
        <w:r w:rsidRPr="00251A34">
          <w:rPr>
            <w:rStyle w:val="Lienhypertexte"/>
            <w:noProof/>
          </w:rPr>
          <w:t>1.7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Schéma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704BB" w14:textId="60CED243" w:rsidR="004D2CB4" w:rsidRDefault="004D2CB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3196" w:history="1">
        <w:r w:rsidRPr="00251A34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BD5246" w14:textId="4D04EB6E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7" w:history="1">
        <w:r w:rsidRPr="00251A34">
          <w:rPr>
            <w:rStyle w:val="Lienhypertexte"/>
            <w:noProof/>
          </w:rPr>
          <w:t>2.1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Explication du fichier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A2731" w14:textId="13A12D6B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198" w:history="1">
        <w:r w:rsidRPr="00251A34">
          <w:rPr>
            <w:rStyle w:val="Lienhypertexte"/>
            <w:noProof/>
          </w:rPr>
          <w:t>2.2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Explication de chaque services cloud choisi et pourquoi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8E3B85" w14:textId="5C9ABC99" w:rsidR="004D2CB4" w:rsidRDefault="004D2CB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3199" w:history="1">
        <w:r w:rsidRPr="00251A34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8E4A6A" w14:textId="2E4102D8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0" w:history="1">
        <w:r w:rsidRPr="00251A34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Authentification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C989F8" w14:textId="112E65B8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1" w:history="1">
        <w:r w:rsidRPr="00251A34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Création d’un devoir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BEB12F" w14:textId="0681F02A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2" w:history="1">
        <w:r w:rsidRPr="00251A34">
          <w:rPr>
            <w:rStyle w:val="Lienhypertexte"/>
            <w:noProof/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Listes des devoirs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A0137E" w14:textId="460B06F9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3" w:history="1">
        <w:r w:rsidRPr="00251A34">
          <w:rPr>
            <w:rStyle w:val="Lienhypertexte"/>
            <w:noProof/>
          </w:rPr>
          <w:t>3.4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Calendrier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18A42F" w14:textId="413D05E9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4" w:history="1">
        <w:r w:rsidRPr="00251A34">
          <w:rPr>
            <w:rStyle w:val="Lienhypertexte"/>
            <w:noProof/>
          </w:rPr>
          <w:t>3.5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5F8FFD" w14:textId="3ACBE112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5" w:history="1">
        <w:r w:rsidRPr="00251A34">
          <w:rPr>
            <w:rStyle w:val="Lienhypertexte"/>
            <w:noProof/>
          </w:rPr>
          <w:t>3.6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Commentaires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23D2ED" w14:textId="31752B20" w:rsidR="004D2CB4" w:rsidRDefault="004D2CB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3206" w:history="1">
        <w:r w:rsidRPr="00251A34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5F84CB" w14:textId="3CEFC8CE" w:rsidR="004D2CB4" w:rsidRDefault="004D2CB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3207" w:history="1">
        <w:r w:rsidRPr="00251A34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251A34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A5CA4" w14:textId="6E765083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390CEED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15493188"/>
      <w:r w:rsidRPr="00932149">
        <w:lastRenderedPageBreak/>
        <w:t>Spécifications</w:t>
      </w:r>
      <w:bookmarkEnd w:id="0"/>
      <w:bookmarkEnd w:id="1"/>
      <w:bookmarkEnd w:id="2"/>
    </w:p>
    <w:p w14:paraId="155F41A7" w14:textId="77777777" w:rsidR="008E53F9" w:rsidRPr="008E53F9" w:rsidRDefault="008E53F9" w:rsidP="008E53F9">
      <w:pPr>
        <w:pStyle w:val="Corpsdetexte"/>
      </w:pPr>
    </w:p>
    <w:p w14:paraId="02665859" w14:textId="77777777" w:rsidR="00D160DD" w:rsidRDefault="00753A51" w:rsidP="008E53F9">
      <w:pPr>
        <w:pStyle w:val="Titre2"/>
      </w:pPr>
      <w:bookmarkStart w:id="3" w:name="_Toc532179969"/>
      <w:bookmarkStart w:id="4" w:name="_Toc165969639"/>
      <w:bookmarkStart w:id="5" w:name="_Toc215493189"/>
      <w:r>
        <w:t>T</w:t>
      </w:r>
      <w:r w:rsidR="00902523">
        <w:t>itr</w:t>
      </w:r>
      <w:r w:rsidR="0015167D">
        <w:t>e</w:t>
      </w:r>
      <w:bookmarkEnd w:id="5"/>
    </w:p>
    <w:p w14:paraId="2B57F60C" w14:textId="76604AAC" w:rsidR="0015167D" w:rsidRPr="0015167D" w:rsidRDefault="00406603" w:rsidP="0015167D">
      <w:pPr>
        <w:pStyle w:val="Retraitcorpsdetexte"/>
      </w:pPr>
      <w:proofErr w:type="spellStart"/>
      <w:r>
        <w:t>P_Cloud</w:t>
      </w:r>
      <w:proofErr w:type="spellEnd"/>
      <w:r>
        <w:t xml:space="preserve"> (Mon Agenda)</w:t>
      </w:r>
    </w:p>
    <w:p w14:paraId="1A85F193" w14:textId="77777777" w:rsidR="0015167D" w:rsidRPr="00F664DF" w:rsidRDefault="0015167D" w:rsidP="0015167D">
      <w:pPr>
        <w:pStyle w:val="Retraitcorpsdetexte"/>
      </w:pPr>
    </w:p>
    <w:p w14:paraId="1F91451C" w14:textId="77777777" w:rsidR="00753A51" w:rsidRDefault="00902523" w:rsidP="008E53F9">
      <w:pPr>
        <w:pStyle w:val="Titre2"/>
      </w:pPr>
      <w:bookmarkStart w:id="6" w:name="_Toc215493190"/>
      <w:r>
        <w:t>Description</w:t>
      </w:r>
      <w:bookmarkEnd w:id="6"/>
    </w:p>
    <w:p w14:paraId="79AE67DF" w14:textId="77777777" w:rsidR="00716D97" w:rsidRPr="00716D97" w:rsidRDefault="00716D97" w:rsidP="00716D97">
      <w:pPr>
        <w:pStyle w:val="Retraitcorpsdetexte"/>
      </w:pPr>
    </w:p>
    <w:p w14:paraId="55C64D3E" w14:textId="6D70F14F" w:rsidR="00DC3B83" w:rsidRDefault="00FB6FE4" w:rsidP="0015167D">
      <w:pPr>
        <w:pStyle w:val="Retraitcorpsdetexte"/>
      </w:pPr>
      <w:r>
        <w:t>Le but de ce projet est de créer une application web/mobile</w:t>
      </w:r>
      <w:r w:rsidR="00FD33A7">
        <w:t xml:space="preserve"> et de l’hébergée sur A</w:t>
      </w:r>
      <w:r w:rsidR="00AC3CF3">
        <w:t>zure</w:t>
      </w:r>
      <w:r w:rsidR="001C341D">
        <w:t xml:space="preserve">. </w:t>
      </w:r>
      <w:r w:rsidR="00CD5519">
        <w:t xml:space="preserve">Cette application permet </w:t>
      </w:r>
      <w:r w:rsidR="00707062">
        <w:t xml:space="preserve">aux </w:t>
      </w:r>
      <w:r w:rsidR="00A376C9">
        <w:t>élèves de la même classe de partager, consulter et suivre les devoir</w:t>
      </w:r>
      <w:r w:rsidR="00FF49A4">
        <w:t>s à faire</w:t>
      </w:r>
      <w:r w:rsidR="007F7A6E">
        <w:t xml:space="preserve">. </w:t>
      </w:r>
      <w:r w:rsidR="00DE232B">
        <w:t xml:space="preserve">Chaque élève </w:t>
      </w:r>
      <w:r w:rsidR="00133C79">
        <w:t xml:space="preserve">doit pouvoir mettre ‘fait’ sur </w:t>
      </w:r>
      <w:r w:rsidR="00DC3B83">
        <w:t>un devoir et ajouter des commentaires pour pouvoir échanger avec ses camarades.</w:t>
      </w:r>
    </w:p>
    <w:p w14:paraId="3FBEDBAC" w14:textId="77777777" w:rsidR="00DC3B83" w:rsidRDefault="00DC3B83" w:rsidP="0015167D">
      <w:pPr>
        <w:pStyle w:val="Retraitcorpsdetexte"/>
      </w:pPr>
    </w:p>
    <w:p w14:paraId="0A879611" w14:textId="65028A09" w:rsidR="00DC3B83" w:rsidRDefault="00DB1C9A" w:rsidP="0015167D">
      <w:pPr>
        <w:pStyle w:val="Retraitcorpsdetexte"/>
      </w:pPr>
      <w:r>
        <w:t xml:space="preserve">Ce projet est fait par groupe de 3 personnes (João, Ryan, Abiram), </w:t>
      </w:r>
      <w:r w:rsidR="00641CD2">
        <w:t xml:space="preserve">permettant ainsi de </w:t>
      </w:r>
      <w:r w:rsidR="003C6AA2">
        <w:t xml:space="preserve">réaliser l’application </w:t>
      </w:r>
      <w:r w:rsidR="009B559D">
        <w:t xml:space="preserve">avec diverses fonctionnalités </w:t>
      </w:r>
      <w:r w:rsidR="003C6AA2">
        <w:t xml:space="preserve">en </w:t>
      </w:r>
      <w:proofErr w:type="spellStart"/>
      <w:r w:rsidR="006D091B">
        <w:t>N</w:t>
      </w:r>
      <w:r w:rsidR="003C6AA2">
        <w:t>odejs</w:t>
      </w:r>
      <w:proofErr w:type="spellEnd"/>
      <w:r w:rsidR="003C6AA2">
        <w:t xml:space="preserve">, </w:t>
      </w:r>
      <w:r w:rsidR="006D091B">
        <w:t>EJS</w:t>
      </w:r>
      <w:r w:rsidR="004D550E">
        <w:t xml:space="preserve"> et </w:t>
      </w:r>
      <w:r w:rsidR="006D091B">
        <w:t>CSS</w:t>
      </w:r>
      <w:r w:rsidR="00897FA5">
        <w:t>.</w:t>
      </w:r>
      <w:r w:rsidR="001E325A">
        <w:t xml:space="preserve"> </w:t>
      </w:r>
      <w:r w:rsidR="00B708B1" w:rsidRPr="00B708B1">
        <w:t>Cette application sera hébergée sur Azure, avec un serveur dédié et une base de données MySQL</w:t>
      </w:r>
      <w:r w:rsidR="00B708B1">
        <w:t>. A la fin de ce projet, il faudra rendre un rapport</w:t>
      </w:r>
      <w:r w:rsidR="008F37D3">
        <w:t xml:space="preserve"> expliquant </w:t>
      </w:r>
      <w:r w:rsidR="0082774B">
        <w:t xml:space="preserve">notre application, et l’hébergement sur Azure, ainsi qu’un journal de travail </w:t>
      </w:r>
      <w:r w:rsidR="001C0FEE">
        <w:t>individuel pour chaque membre du groupe</w:t>
      </w:r>
      <w:r w:rsidR="00054C46">
        <w:t>.</w:t>
      </w:r>
    </w:p>
    <w:p w14:paraId="4B7BAB4A" w14:textId="6445A685" w:rsidR="00FB6FE4" w:rsidRDefault="00133C79" w:rsidP="0015167D">
      <w:pPr>
        <w:pStyle w:val="Retraitcorpsdetexte"/>
      </w:pPr>
      <w:r>
        <w:t xml:space="preserve"> </w:t>
      </w:r>
    </w:p>
    <w:p w14:paraId="56B76DDF" w14:textId="1F6DFD38" w:rsidR="00B02398" w:rsidRDefault="00B02398" w:rsidP="0015167D">
      <w:pPr>
        <w:pStyle w:val="Retraitcorpsdetexte"/>
      </w:pPr>
      <w:r>
        <w:t>Fonctionnalités principales</w:t>
      </w:r>
      <w:r w:rsidR="00110C8B">
        <w:t> :</w:t>
      </w:r>
    </w:p>
    <w:p w14:paraId="45F42864" w14:textId="77777777" w:rsidR="002D400B" w:rsidRDefault="002D400B" w:rsidP="0015167D">
      <w:pPr>
        <w:pStyle w:val="Retraitcorpsdetexte"/>
      </w:pPr>
    </w:p>
    <w:p w14:paraId="19B425E0" w14:textId="7211FCFA" w:rsidR="002D400B" w:rsidRDefault="002D400B" w:rsidP="009B53BF">
      <w:pPr>
        <w:pStyle w:val="Retraitcorpsdetexte"/>
        <w:numPr>
          <w:ilvl w:val="0"/>
          <w:numId w:val="48"/>
        </w:numPr>
      </w:pPr>
      <w:r>
        <w:t xml:space="preserve">Pouvoir ajouter </w:t>
      </w:r>
      <w:r w:rsidR="003C3975">
        <w:t>un devoir</w:t>
      </w:r>
      <w:r w:rsidR="00832A43">
        <w:t xml:space="preserve"> (titre, matière, </w:t>
      </w:r>
      <w:r w:rsidR="00775E1D">
        <w:t>date limite</w:t>
      </w:r>
      <w:r w:rsidR="00832A43">
        <w:t>)</w:t>
      </w:r>
      <w:r w:rsidR="009B53BF">
        <w:t>.</w:t>
      </w:r>
    </w:p>
    <w:p w14:paraId="7C0CFCCA" w14:textId="0A8CB900" w:rsidR="009B53BF" w:rsidRDefault="003C3975" w:rsidP="009B53BF">
      <w:pPr>
        <w:pStyle w:val="Retraitcorpsdetexte"/>
        <w:numPr>
          <w:ilvl w:val="0"/>
          <w:numId w:val="48"/>
        </w:numPr>
      </w:pPr>
      <w:r>
        <w:t xml:space="preserve">Filtrer </w:t>
      </w:r>
      <w:r w:rsidR="00BA5E49">
        <w:t xml:space="preserve">l’agenda </w:t>
      </w:r>
      <w:r>
        <w:t>par semaine ou par mois</w:t>
      </w:r>
    </w:p>
    <w:p w14:paraId="37695D61" w14:textId="219C18D6" w:rsidR="00800CA7" w:rsidRDefault="00A1030A" w:rsidP="009B53BF">
      <w:pPr>
        <w:pStyle w:val="Retraitcorpsdetexte"/>
        <w:numPr>
          <w:ilvl w:val="0"/>
          <w:numId w:val="48"/>
        </w:numPr>
      </w:pPr>
      <w:r>
        <w:t>Afficher la liste</w:t>
      </w:r>
      <w:r w:rsidR="00800CA7">
        <w:t xml:space="preserve"> des devoirs par classe</w:t>
      </w:r>
    </w:p>
    <w:p w14:paraId="4CDE6DBF" w14:textId="355274E2" w:rsidR="00F1615A" w:rsidRDefault="00F1615A" w:rsidP="009B53BF">
      <w:pPr>
        <w:pStyle w:val="Retraitcorpsdetexte"/>
        <w:numPr>
          <w:ilvl w:val="0"/>
          <w:numId w:val="48"/>
        </w:numPr>
      </w:pPr>
      <w:r>
        <w:t xml:space="preserve">Filtrer </w:t>
      </w:r>
      <w:r w:rsidR="00756162">
        <w:t xml:space="preserve">les devoirs </w:t>
      </w:r>
      <w:r>
        <w:t>par matière ou</w:t>
      </w:r>
      <w:r w:rsidR="00756162">
        <w:t xml:space="preserve"> par</w:t>
      </w:r>
      <w:r>
        <w:t xml:space="preserve"> dates</w:t>
      </w:r>
    </w:p>
    <w:p w14:paraId="59282F32" w14:textId="54A11739" w:rsidR="00F1615A" w:rsidRDefault="00F1615A" w:rsidP="009B53BF">
      <w:pPr>
        <w:pStyle w:val="Retraitcorpsdetexte"/>
        <w:numPr>
          <w:ilvl w:val="0"/>
          <w:numId w:val="48"/>
        </w:numPr>
      </w:pPr>
      <w:r>
        <w:t>Systèmes de validation des devoirs</w:t>
      </w:r>
      <w:r w:rsidR="00863228">
        <w:t xml:space="preserve"> (seulement </w:t>
      </w:r>
      <w:r w:rsidR="00C91ACD">
        <w:t>l’user</w:t>
      </w:r>
      <w:r w:rsidR="00863228">
        <w:t xml:space="preserve"> peut voir)</w:t>
      </w:r>
    </w:p>
    <w:p w14:paraId="4AC25851" w14:textId="6BFD40D3" w:rsidR="00863228" w:rsidRDefault="00A87EB4" w:rsidP="009B53BF">
      <w:pPr>
        <w:pStyle w:val="Retraitcorpsdetexte"/>
        <w:numPr>
          <w:ilvl w:val="0"/>
          <w:numId w:val="48"/>
        </w:numPr>
      </w:pPr>
      <w:r>
        <w:t xml:space="preserve">Les commentaires </w:t>
      </w:r>
      <w:r w:rsidR="0091578B">
        <w:t>sont visibles par tous les élèves</w:t>
      </w:r>
    </w:p>
    <w:p w14:paraId="1C2C9775" w14:textId="77777777" w:rsidR="000C7A5E" w:rsidRDefault="000C7A5E" w:rsidP="0052504F">
      <w:pPr>
        <w:pStyle w:val="Retraitcorpsdetexte"/>
        <w:ind w:left="0"/>
      </w:pPr>
    </w:p>
    <w:p w14:paraId="4496D37E" w14:textId="77777777" w:rsidR="0015167D" w:rsidRPr="00F664DF" w:rsidRDefault="0015167D" w:rsidP="0015167D">
      <w:pPr>
        <w:pStyle w:val="Retraitcorpsdetexte"/>
      </w:pPr>
    </w:p>
    <w:p w14:paraId="693C63CF" w14:textId="77777777" w:rsidR="00753A51" w:rsidRDefault="00902523" w:rsidP="008E53F9">
      <w:pPr>
        <w:pStyle w:val="Titre2"/>
      </w:pPr>
      <w:bookmarkStart w:id="7" w:name="_Toc215493191"/>
      <w:r>
        <w:t>Matériel et logiciels à disposition</w:t>
      </w:r>
      <w:bookmarkEnd w:id="7"/>
    </w:p>
    <w:p w14:paraId="5B3B0FA3" w14:textId="6EE4F8E4" w:rsidR="001A3809" w:rsidRDefault="001A3809" w:rsidP="00A7489A">
      <w:pPr>
        <w:pStyle w:val="Retraitcorpsdetexte"/>
        <w:numPr>
          <w:ilvl w:val="0"/>
          <w:numId w:val="48"/>
        </w:numPr>
      </w:pPr>
      <w:r>
        <w:t>Portal Azure</w:t>
      </w:r>
    </w:p>
    <w:p w14:paraId="7415EABE" w14:textId="6F4F9604" w:rsidR="00EF0EC6" w:rsidRDefault="009C5765" w:rsidP="00A7489A">
      <w:pPr>
        <w:pStyle w:val="Retraitcorpsdetexte"/>
        <w:numPr>
          <w:ilvl w:val="0"/>
          <w:numId w:val="48"/>
        </w:numPr>
      </w:pPr>
      <w:r>
        <w:t>Groupe de ressource sur Azure</w:t>
      </w:r>
    </w:p>
    <w:p w14:paraId="5EFF8BF4" w14:textId="2A602D58" w:rsidR="009C5765" w:rsidRDefault="009C5765" w:rsidP="00A7489A">
      <w:pPr>
        <w:pStyle w:val="Retraitcorpsdetexte"/>
        <w:numPr>
          <w:ilvl w:val="0"/>
          <w:numId w:val="48"/>
        </w:numPr>
      </w:pPr>
      <w:r>
        <w:t>VS Code</w:t>
      </w:r>
    </w:p>
    <w:p w14:paraId="4158FE93" w14:textId="542C319C" w:rsidR="00B12FC2" w:rsidRDefault="00F144C4" w:rsidP="00A7489A">
      <w:pPr>
        <w:pStyle w:val="Retraitcorpsdetexte"/>
        <w:numPr>
          <w:ilvl w:val="0"/>
          <w:numId w:val="48"/>
        </w:numPr>
      </w:pPr>
      <w:r>
        <w:t>GitHub</w:t>
      </w:r>
      <w:r w:rsidR="009C6070">
        <w:t xml:space="preserve"> (Pour la collaboration)</w:t>
      </w:r>
    </w:p>
    <w:p w14:paraId="6991D3E9" w14:textId="77777777" w:rsidR="00F664DF" w:rsidRPr="00F664DF" w:rsidRDefault="00F664DF" w:rsidP="00F664DF">
      <w:pPr>
        <w:pStyle w:val="Retraitcorpsdetexte"/>
      </w:pPr>
    </w:p>
    <w:p w14:paraId="1A7B71C8" w14:textId="441E4AD2" w:rsidR="00753A51" w:rsidRDefault="00753A51" w:rsidP="008E53F9">
      <w:pPr>
        <w:pStyle w:val="Titre2"/>
      </w:pPr>
      <w:bookmarkStart w:id="8" w:name="_Toc215493192"/>
      <w:r>
        <w:t>P</w:t>
      </w:r>
      <w:r w:rsidR="00902523">
        <w:t>rérequis</w:t>
      </w:r>
      <w:bookmarkEnd w:id="8"/>
    </w:p>
    <w:p w14:paraId="4979305D" w14:textId="77777777" w:rsidR="00716D97" w:rsidRDefault="00716D97" w:rsidP="00B24234">
      <w:pPr>
        <w:pStyle w:val="Retraitcorpsdetexte"/>
        <w:ind w:left="1494"/>
      </w:pPr>
    </w:p>
    <w:p w14:paraId="09DF4027" w14:textId="4EE53042" w:rsidR="00B373E4" w:rsidRDefault="00B373E4" w:rsidP="00B24234">
      <w:pPr>
        <w:pStyle w:val="Retraitcorpsdetexte"/>
        <w:ind w:left="1494"/>
      </w:pPr>
      <w:r>
        <w:t xml:space="preserve">Pour </w:t>
      </w:r>
      <w:r w:rsidR="004B27F4">
        <w:t xml:space="preserve">réaliser ce projet, il faut avoir </w:t>
      </w:r>
      <w:r w:rsidR="00716D97">
        <w:t>certaines connaissances</w:t>
      </w:r>
      <w:r w:rsidR="004B27F4">
        <w:t xml:space="preserve"> </w:t>
      </w:r>
      <w:r w:rsidR="004D7467">
        <w:t>en :</w:t>
      </w:r>
    </w:p>
    <w:p w14:paraId="0CC8BADC" w14:textId="0ADFC313" w:rsidR="0015167D" w:rsidRDefault="0015167D" w:rsidP="005F0EF6">
      <w:pPr>
        <w:pStyle w:val="Retraitcorpsdetexte"/>
        <w:ind w:left="0"/>
      </w:pPr>
    </w:p>
    <w:p w14:paraId="5363847C" w14:textId="03080780" w:rsidR="004D7467" w:rsidRDefault="00081FB6" w:rsidP="004D7467">
      <w:pPr>
        <w:pStyle w:val="Retraitcorpsdetexte"/>
        <w:numPr>
          <w:ilvl w:val="0"/>
          <w:numId w:val="48"/>
        </w:numPr>
      </w:pPr>
      <w:r>
        <w:t xml:space="preserve">Organisation de groupe sur </w:t>
      </w:r>
      <w:proofErr w:type="spellStart"/>
      <w:r>
        <w:t>github</w:t>
      </w:r>
      <w:proofErr w:type="spellEnd"/>
    </w:p>
    <w:p w14:paraId="365DFEC0" w14:textId="5680162E" w:rsidR="00081FB6" w:rsidRDefault="004B7C04" w:rsidP="004D7467">
      <w:pPr>
        <w:pStyle w:val="Retraitcorpsdetexte"/>
        <w:numPr>
          <w:ilvl w:val="0"/>
          <w:numId w:val="48"/>
        </w:numPr>
      </w:pPr>
      <w:r>
        <w:t xml:space="preserve">Notions de base </w:t>
      </w:r>
      <w:r w:rsidR="005F0EF6">
        <w:t>en programmation (</w:t>
      </w:r>
      <w:proofErr w:type="spellStart"/>
      <w:r w:rsidR="005F0EF6">
        <w:t>Nodejs</w:t>
      </w:r>
      <w:proofErr w:type="spellEnd"/>
      <w:r w:rsidR="005F0EF6">
        <w:t>, EJS, CSS)</w:t>
      </w:r>
    </w:p>
    <w:p w14:paraId="56A329FD" w14:textId="398AD22C" w:rsidR="005F0EF6" w:rsidRDefault="00030784" w:rsidP="004D7467">
      <w:pPr>
        <w:pStyle w:val="Retraitcorpsdetexte"/>
        <w:numPr>
          <w:ilvl w:val="0"/>
          <w:numId w:val="48"/>
        </w:numPr>
      </w:pPr>
      <w:r>
        <w:t>Capaci</w:t>
      </w:r>
      <w:r w:rsidR="007932A2">
        <w:t>t</w:t>
      </w:r>
      <w:r>
        <w:t xml:space="preserve">é </w:t>
      </w:r>
      <w:r w:rsidR="00F83DF2">
        <w:t xml:space="preserve">à interagir avec une base de </w:t>
      </w:r>
      <w:r w:rsidR="007932A2">
        <w:t>données</w:t>
      </w:r>
      <w:r w:rsidR="00F83DF2">
        <w:t xml:space="preserve"> (MySQL)</w:t>
      </w:r>
    </w:p>
    <w:p w14:paraId="2E072D8A" w14:textId="77777777" w:rsidR="0015167D" w:rsidRPr="00F664DF" w:rsidRDefault="0015167D" w:rsidP="0057098D">
      <w:pPr>
        <w:pStyle w:val="Retraitcorpsdetexte3"/>
        <w:ind w:left="0"/>
      </w:pPr>
    </w:p>
    <w:p w14:paraId="646ADE33" w14:textId="77777777" w:rsidR="00753A51" w:rsidRDefault="00902523" w:rsidP="008E53F9">
      <w:pPr>
        <w:pStyle w:val="Titre2"/>
      </w:pPr>
      <w:bookmarkStart w:id="9" w:name="_Toc215493193"/>
      <w:r>
        <w:t>Les points suivants seront évalués</w:t>
      </w:r>
      <w:bookmarkEnd w:id="9"/>
    </w:p>
    <w:p w14:paraId="6615E341" w14:textId="77777777" w:rsidR="00716D97" w:rsidRPr="00716D97" w:rsidRDefault="00716D97" w:rsidP="00716D97">
      <w:pPr>
        <w:pStyle w:val="Retraitcorpsdetexte"/>
      </w:pPr>
    </w:p>
    <w:p w14:paraId="72DB26E9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rapport</w:t>
      </w:r>
    </w:p>
    <w:p w14:paraId="6B3990F5" w14:textId="1A66DBE7" w:rsidR="00F664DF" w:rsidRDefault="00F664DF" w:rsidP="00F664DF">
      <w:pPr>
        <w:pStyle w:val="Retraitcorpsdetexte"/>
        <w:numPr>
          <w:ilvl w:val="0"/>
          <w:numId w:val="14"/>
        </w:numPr>
      </w:pPr>
      <w:r>
        <w:t>Le journal de travail</w:t>
      </w:r>
      <w:r w:rsidR="0057098D">
        <w:t xml:space="preserve"> (individuel)</w:t>
      </w:r>
    </w:p>
    <w:p w14:paraId="1A7B0855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</w:t>
      </w:r>
      <w:r w:rsidR="00A706B7">
        <w:t xml:space="preserve"> code et le</w:t>
      </w:r>
      <w:r>
        <w:t>s commentaires</w:t>
      </w:r>
    </w:p>
    <w:p w14:paraId="7CFB6C22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Les documentations de mise en œuvre et d’utilisation</w:t>
      </w:r>
    </w:p>
    <w:p w14:paraId="299F9B52" w14:textId="77777777" w:rsidR="0057104D" w:rsidRDefault="0057104D" w:rsidP="0057098D">
      <w:pPr>
        <w:pStyle w:val="Retraitcorpsdetexte"/>
        <w:ind w:left="1814"/>
      </w:pPr>
    </w:p>
    <w:p w14:paraId="0883EAB3" w14:textId="0EE8E904" w:rsidR="00FA6B74" w:rsidRDefault="00FA6B74" w:rsidP="00FA6B74">
      <w:pPr>
        <w:pStyle w:val="Titre2"/>
      </w:pPr>
      <w:bookmarkStart w:id="10" w:name="_Toc215493194"/>
      <w:r>
        <w:t>Déroulement du projet</w:t>
      </w:r>
      <w:bookmarkEnd w:id="10"/>
    </w:p>
    <w:p w14:paraId="6DA336C3" w14:textId="6A29D118" w:rsidR="00CB594C" w:rsidRPr="00CB594C" w:rsidRDefault="00CB594C" w:rsidP="00CB594C">
      <w:pPr>
        <w:pStyle w:val="NormalWeb"/>
        <w:ind w:left="567"/>
        <w:jc w:val="both"/>
        <w:rPr>
          <w:rFonts w:asciiTheme="minorHAnsi" w:hAnsiTheme="minorHAnsi"/>
          <w:sz w:val="20"/>
          <w:szCs w:val="20"/>
        </w:rPr>
      </w:pPr>
      <w:r w:rsidRPr="00CB594C">
        <w:rPr>
          <w:rFonts w:asciiTheme="minorHAnsi" w:hAnsiTheme="minorHAnsi"/>
          <w:sz w:val="20"/>
          <w:szCs w:val="20"/>
        </w:rPr>
        <w:t>Au début du projet, nous nous sommes réparti les tâches : chaque membre du groupe jouait un rôle spécifique (documentation, développement des fonctionnalités de l’application, déploiement).</w:t>
      </w:r>
    </w:p>
    <w:p w14:paraId="14AB3E5B" w14:textId="30EB3EDA" w:rsidR="00FA6B74" w:rsidRDefault="00CB594C" w:rsidP="00CB594C">
      <w:pPr>
        <w:pStyle w:val="NormalWeb"/>
        <w:ind w:left="567"/>
        <w:jc w:val="both"/>
        <w:rPr>
          <w:rFonts w:asciiTheme="minorHAnsi" w:hAnsiTheme="minorHAnsi"/>
          <w:sz w:val="20"/>
          <w:szCs w:val="20"/>
        </w:rPr>
      </w:pPr>
      <w:r w:rsidRPr="00CB594C">
        <w:rPr>
          <w:rFonts w:asciiTheme="minorHAnsi" w:hAnsiTheme="minorHAnsi"/>
          <w:sz w:val="20"/>
          <w:szCs w:val="20"/>
        </w:rPr>
        <w:t xml:space="preserve">L’organisation du groupe s’est faite principalement via GitHub et Visual Studio Code, en utilisant les </w:t>
      </w:r>
      <w:r w:rsidRPr="00CB594C">
        <w:rPr>
          <w:rFonts w:asciiTheme="minorHAnsi" w:hAnsiTheme="minorHAnsi"/>
          <w:i/>
          <w:iCs/>
          <w:sz w:val="20"/>
          <w:szCs w:val="20"/>
        </w:rPr>
        <w:t>merges</w:t>
      </w:r>
      <w:r w:rsidRPr="00CB594C">
        <w:rPr>
          <w:rFonts w:asciiTheme="minorHAnsi" w:hAnsiTheme="minorHAnsi"/>
          <w:sz w:val="20"/>
          <w:szCs w:val="20"/>
        </w:rPr>
        <w:t xml:space="preserve"> une fois qu’une fonctionnalité était terminée.</w:t>
      </w:r>
      <w:r w:rsidRPr="00CB594C">
        <w:rPr>
          <w:rFonts w:asciiTheme="minorHAnsi" w:hAnsiTheme="minorHAnsi"/>
          <w:sz w:val="20"/>
          <w:szCs w:val="20"/>
        </w:rPr>
        <w:br/>
        <w:t>Chaque membre a également géré son journal de travail individuel afin de suivre l’avancement du projet.</w:t>
      </w:r>
    </w:p>
    <w:p w14:paraId="0F3A5EB6" w14:textId="77777777" w:rsidR="00CB594C" w:rsidRPr="00CB594C" w:rsidRDefault="00CB594C" w:rsidP="00CB594C">
      <w:pPr>
        <w:pStyle w:val="NormalWeb"/>
        <w:ind w:left="567"/>
        <w:jc w:val="both"/>
        <w:rPr>
          <w:rFonts w:asciiTheme="minorHAnsi" w:hAnsiTheme="minorHAnsi"/>
          <w:sz w:val="20"/>
          <w:szCs w:val="20"/>
        </w:rPr>
      </w:pPr>
    </w:p>
    <w:p w14:paraId="54704A96" w14:textId="69176377" w:rsidR="00753A51" w:rsidRDefault="0057104D" w:rsidP="008E53F9">
      <w:pPr>
        <w:pStyle w:val="Titre2"/>
      </w:pPr>
      <w:bookmarkStart w:id="11" w:name="_Toc215493195"/>
      <w:r>
        <w:t>Schéma</w:t>
      </w:r>
      <w:bookmarkEnd w:id="11"/>
    </w:p>
    <w:p w14:paraId="2D51C794" w14:textId="0897E65D" w:rsidR="00271368" w:rsidRDefault="00AB7ABA" w:rsidP="00AB7ABA">
      <w:pPr>
        <w:pStyle w:val="Retraitcorpsdetexte"/>
        <w:ind w:left="567"/>
        <w:jc w:val="center"/>
        <w:rPr>
          <w:color w:val="FF0000"/>
        </w:rPr>
      </w:pPr>
      <w:r w:rsidRPr="00AB7ABA">
        <w:rPr>
          <w:color w:val="FF0000"/>
        </w:rPr>
        <w:drawing>
          <wp:inline distT="0" distB="0" distL="0" distR="0" wp14:anchorId="466D3E26" wp14:editId="604FA4F0">
            <wp:extent cx="5759450" cy="3556000"/>
            <wp:effectExtent l="76200" t="76200" r="127000" b="139700"/>
            <wp:docPr id="1623970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0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56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CA514B" w14:textId="77777777" w:rsidR="00003F5E" w:rsidRDefault="00003F5E" w:rsidP="00AB7ABA">
      <w:pPr>
        <w:pStyle w:val="Retraitcorpsdetexte"/>
        <w:ind w:left="567"/>
        <w:jc w:val="center"/>
        <w:rPr>
          <w:color w:val="FF0000"/>
        </w:rPr>
      </w:pPr>
    </w:p>
    <w:p w14:paraId="72494D71" w14:textId="42F7F711" w:rsidR="00003F5E" w:rsidRDefault="00003F5E" w:rsidP="00003F5E">
      <w:pPr>
        <w:pStyle w:val="Retraitcorpsdetexte"/>
        <w:ind w:left="567"/>
      </w:pPr>
      <w:r>
        <w:t>App Service -&gt; MySQL : L’app envoie des requête SQL pour récupérer ou stocker des données</w:t>
      </w:r>
      <w:r w:rsidR="001260EC">
        <w:t xml:space="preserve"> (utilisateurs, devoirs, commentaires, etc..)</w:t>
      </w:r>
      <w:r>
        <w:t>.</w:t>
      </w:r>
    </w:p>
    <w:p w14:paraId="47483EC5" w14:textId="77777777" w:rsidR="00003F5E" w:rsidRDefault="00003F5E" w:rsidP="00003F5E">
      <w:pPr>
        <w:pStyle w:val="Retraitcorpsdetexte"/>
        <w:ind w:left="567"/>
      </w:pPr>
    </w:p>
    <w:p w14:paraId="2F10DE49" w14:textId="6275B8C4" w:rsidR="00003F5E" w:rsidRDefault="00003F5E" w:rsidP="00003F5E">
      <w:pPr>
        <w:pStyle w:val="Retraitcorpsdetexte"/>
        <w:ind w:left="567"/>
      </w:pPr>
      <w:r w:rsidRPr="00003F5E">
        <w:t>App Service -&gt; Plan App Service : A la cr</w:t>
      </w:r>
      <w:r>
        <w:t>éation de l’App Service, le Plan App Service est créé automatiquement, afin qu’il puisse fournir les ressources, pour que l’App puisse utiliser ces ressources.</w:t>
      </w:r>
    </w:p>
    <w:p w14:paraId="64C80479" w14:textId="77777777" w:rsidR="00003F5E" w:rsidRDefault="00003F5E" w:rsidP="00003F5E">
      <w:pPr>
        <w:pStyle w:val="Retraitcorpsdetexte"/>
        <w:ind w:left="567"/>
      </w:pPr>
    </w:p>
    <w:p w14:paraId="5E27C266" w14:textId="77777777" w:rsidR="00003F5E" w:rsidRDefault="00003F5E" w:rsidP="00003F5E">
      <w:pPr>
        <w:pStyle w:val="Retraitcorpsdetexte"/>
        <w:ind w:left="567"/>
      </w:pPr>
    </w:p>
    <w:p w14:paraId="6E4ADEA5" w14:textId="657ADA83" w:rsidR="00003F5E" w:rsidRDefault="00003F5E" w:rsidP="00003F5E">
      <w:pPr>
        <w:pStyle w:val="Retraitcorpsdetexte"/>
        <w:ind w:left="567"/>
      </w:pPr>
      <w:r>
        <w:t xml:space="preserve">Base MySQL &lt;-&gt; </w:t>
      </w:r>
      <w:proofErr w:type="spellStart"/>
      <w:r w:rsidR="006E03C5">
        <w:t>VNet</w:t>
      </w:r>
      <w:proofErr w:type="spellEnd"/>
      <w:r w:rsidR="006E03C5">
        <w:t> : MySQL est dans un réseau virtuel pour empêcher des accès externes de s’introduire.</w:t>
      </w:r>
    </w:p>
    <w:p w14:paraId="5FD25829" w14:textId="77777777" w:rsidR="006E03C5" w:rsidRDefault="006E03C5" w:rsidP="00003F5E">
      <w:pPr>
        <w:pStyle w:val="Retraitcorpsdetexte"/>
        <w:ind w:left="567"/>
      </w:pPr>
    </w:p>
    <w:p w14:paraId="101F1E5F" w14:textId="5C250836" w:rsidR="006E03C5" w:rsidRPr="00003F5E" w:rsidRDefault="006E03C5" w:rsidP="00003F5E">
      <w:pPr>
        <w:pStyle w:val="Retraitcorpsdetexte"/>
        <w:ind w:left="567"/>
      </w:pPr>
      <w:r>
        <w:t>Plan App Service &lt; -&gt; </w:t>
      </w:r>
      <w:proofErr w:type="spellStart"/>
      <w:r>
        <w:t>VNet</w:t>
      </w:r>
      <w:proofErr w:type="spellEnd"/>
      <w:r>
        <w:t xml:space="preserve"> : Le Plan se connecte au </w:t>
      </w:r>
      <w:proofErr w:type="spellStart"/>
      <w:r>
        <w:t>VNet</w:t>
      </w:r>
      <w:proofErr w:type="spellEnd"/>
      <w:r>
        <w:t xml:space="preserve"> pour permettre à l’App Service d’accéder à MySQL en sécurité. </w:t>
      </w:r>
    </w:p>
    <w:p w14:paraId="7A882732" w14:textId="77777777" w:rsidR="007F30AE" w:rsidRPr="007F30AE" w:rsidRDefault="007F30AE" w:rsidP="008E53F9">
      <w:pPr>
        <w:pStyle w:val="Titre1"/>
      </w:pPr>
      <w:bookmarkStart w:id="12" w:name="_Toc532179957"/>
      <w:bookmarkStart w:id="13" w:name="_Toc165969641"/>
      <w:bookmarkStart w:id="14" w:name="_Toc215493196"/>
      <w:bookmarkEnd w:id="3"/>
      <w:bookmarkEnd w:id="4"/>
      <w:r w:rsidRPr="007F30AE">
        <w:lastRenderedPageBreak/>
        <w:t>Analyse</w:t>
      </w:r>
      <w:bookmarkEnd w:id="12"/>
      <w:bookmarkEnd w:id="13"/>
      <w:bookmarkEnd w:id="14"/>
    </w:p>
    <w:p w14:paraId="5454A82B" w14:textId="7075C8A1" w:rsidR="007F30AE" w:rsidRDefault="00862073" w:rsidP="008E53F9">
      <w:pPr>
        <w:pStyle w:val="Titre2"/>
      </w:pPr>
      <w:bookmarkStart w:id="15" w:name="_Toc215493197"/>
      <w:r>
        <w:t xml:space="preserve">Explication </w:t>
      </w:r>
      <w:r w:rsidR="000A24FE">
        <w:t>du fichier .env</w:t>
      </w:r>
      <w:bookmarkEnd w:id="15"/>
    </w:p>
    <w:p w14:paraId="6F55D05C" w14:textId="2F3B6E65" w:rsidR="000A24FE" w:rsidRDefault="00BA6247" w:rsidP="000A24FE">
      <w:pPr>
        <w:pStyle w:val="Retraitcorpsdetexte"/>
      </w:pPr>
      <w:r>
        <w:t>Le fichier .</w:t>
      </w:r>
      <w:r w:rsidRPr="00007C67">
        <w:rPr>
          <w:b/>
          <w:bCs/>
        </w:rPr>
        <w:t>env</w:t>
      </w:r>
      <w:r>
        <w:t xml:space="preserve"> sert à stocker les variables d’environnement d’un projet, comme des données sensibles (ex : id de la </w:t>
      </w:r>
      <w:proofErr w:type="spellStart"/>
      <w:r>
        <w:t>db</w:t>
      </w:r>
      <w:proofErr w:type="spellEnd"/>
      <w:r>
        <w:t>, clé API, etc..). Cela permet d’éviter de changer partout dans le code et de seulement changer les valeurs se trouvant dans le fichier.</w:t>
      </w:r>
    </w:p>
    <w:p w14:paraId="04894F34" w14:textId="77777777" w:rsidR="00BA6247" w:rsidRDefault="00BA6247" w:rsidP="000A24FE">
      <w:pPr>
        <w:pStyle w:val="Retraitcorpsdetexte"/>
      </w:pPr>
    </w:p>
    <w:p w14:paraId="2006C5F3" w14:textId="5112884D" w:rsidR="00BA6247" w:rsidRDefault="00BA6247" w:rsidP="000A24FE">
      <w:pPr>
        <w:pStyle w:val="Retraitcorpsdetexte"/>
      </w:pPr>
      <w:r>
        <w:t xml:space="preserve">Le </w:t>
      </w:r>
      <w:proofErr w:type="gramStart"/>
      <w:r w:rsidR="00BB4696">
        <w:t xml:space="preserve">fichier </w:t>
      </w:r>
      <w:r w:rsidR="00BB4696" w:rsidRPr="00BB4696">
        <w:rPr>
          <w:b/>
          <w:bCs/>
        </w:rPr>
        <w:t>.env</w:t>
      </w:r>
      <w:proofErr w:type="gramEnd"/>
      <w:r w:rsidRPr="00BB4696">
        <w:rPr>
          <w:b/>
          <w:bCs/>
        </w:rPr>
        <w:t xml:space="preserve"> </w:t>
      </w:r>
      <w:r>
        <w:t xml:space="preserve">contient : </w:t>
      </w:r>
    </w:p>
    <w:p w14:paraId="457F69D3" w14:textId="77777777" w:rsidR="00D72374" w:rsidRDefault="00D72374" w:rsidP="000A24FE">
      <w:pPr>
        <w:pStyle w:val="Retraitcorpsdetexte"/>
      </w:pPr>
    </w:p>
    <w:p w14:paraId="2F835574" w14:textId="77777777" w:rsidR="00D72374" w:rsidRPr="00D72374" w:rsidRDefault="00D72374" w:rsidP="00D72374">
      <w:pPr>
        <w:pStyle w:val="Retraitcorpsdetexte"/>
        <w:numPr>
          <w:ilvl w:val="0"/>
          <w:numId w:val="51"/>
        </w:numPr>
        <w:rPr>
          <w:lang w:val="en-US"/>
        </w:rPr>
      </w:pPr>
      <w:r w:rsidRPr="00D72374">
        <w:rPr>
          <w:lang w:val="en-US"/>
        </w:rPr>
        <w:t>DB_NAME=my-agenda-database</w:t>
      </w:r>
    </w:p>
    <w:p w14:paraId="5C720753" w14:textId="77777777" w:rsidR="00D72374" w:rsidRPr="00D72374" w:rsidRDefault="00D72374" w:rsidP="00D72374">
      <w:pPr>
        <w:pStyle w:val="Retraitcorpsdetexte"/>
        <w:numPr>
          <w:ilvl w:val="0"/>
          <w:numId w:val="51"/>
        </w:numPr>
        <w:rPr>
          <w:lang w:val="en-US"/>
        </w:rPr>
      </w:pPr>
      <w:r w:rsidRPr="00D72374">
        <w:rPr>
          <w:lang w:val="en-US"/>
        </w:rPr>
        <w:t>DB_USER=</w:t>
      </w:r>
      <w:proofErr w:type="spellStart"/>
      <w:r w:rsidRPr="00D72374">
        <w:rPr>
          <w:lang w:val="en-US"/>
        </w:rPr>
        <w:t>jkvekirniz</w:t>
      </w:r>
      <w:proofErr w:type="spellEnd"/>
    </w:p>
    <w:p w14:paraId="1D8FE03C" w14:textId="77777777" w:rsidR="00D72374" w:rsidRPr="00D72374" w:rsidRDefault="00D72374" w:rsidP="00D72374">
      <w:pPr>
        <w:pStyle w:val="Retraitcorpsdetexte"/>
        <w:numPr>
          <w:ilvl w:val="0"/>
          <w:numId w:val="51"/>
        </w:numPr>
        <w:rPr>
          <w:lang w:val="en-US"/>
        </w:rPr>
      </w:pPr>
      <w:r w:rsidRPr="00D72374">
        <w:rPr>
          <w:lang w:val="en-US"/>
        </w:rPr>
        <w:t>DB_PASSWORD=NouveauMotDePasse123!</w:t>
      </w:r>
    </w:p>
    <w:p w14:paraId="339A128C" w14:textId="77777777" w:rsidR="00D72374" w:rsidRPr="00D72374" w:rsidRDefault="00D72374" w:rsidP="00D72374">
      <w:pPr>
        <w:pStyle w:val="Retraitcorpsdetexte"/>
        <w:numPr>
          <w:ilvl w:val="0"/>
          <w:numId w:val="51"/>
        </w:numPr>
        <w:rPr>
          <w:lang w:val="en-US"/>
        </w:rPr>
      </w:pPr>
      <w:r w:rsidRPr="00D72374">
        <w:rPr>
          <w:lang w:val="en-US"/>
        </w:rPr>
        <w:t>DB_HOST=my-agenda-server.mysql.database.azure.com</w:t>
      </w:r>
    </w:p>
    <w:p w14:paraId="38C659E7" w14:textId="77777777" w:rsidR="00D72374" w:rsidRDefault="00D72374" w:rsidP="00D72374">
      <w:pPr>
        <w:pStyle w:val="Retraitcorpsdetexte"/>
        <w:numPr>
          <w:ilvl w:val="0"/>
          <w:numId w:val="51"/>
        </w:numPr>
      </w:pPr>
      <w:r>
        <w:t>DB_DIALECT=mysql</w:t>
      </w:r>
    </w:p>
    <w:p w14:paraId="2C73D2FA" w14:textId="77777777" w:rsidR="00D72374" w:rsidRDefault="00D72374" w:rsidP="00D72374">
      <w:pPr>
        <w:pStyle w:val="Retraitcorpsdetexte"/>
        <w:numPr>
          <w:ilvl w:val="0"/>
          <w:numId w:val="51"/>
        </w:numPr>
      </w:pPr>
      <w:r>
        <w:t>DB_PORT=3306</w:t>
      </w:r>
    </w:p>
    <w:p w14:paraId="02C06E79" w14:textId="72719569" w:rsidR="00BA6247" w:rsidRDefault="00D72374" w:rsidP="00D72374">
      <w:pPr>
        <w:pStyle w:val="Retraitcorpsdetexte"/>
        <w:numPr>
          <w:ilvl w:val="0"/>
          <w:numId w:val="51"/>
        </w:numPr>
      </w:pPr>
      <w:r>
        <w:t>PORT=8080</w:t>
      </w:r>
    </w:p>
    <w:p w14:paraId="7F099F13" w14:textId="77777777" w:rsidR="00D72374" w:rsidRDefault="00D72374" w:rsidP="00D72374">
      <w:pPr>
        <w:pStyle w:val="Retraitcorpsdetexte"/>
      </w:pPr>
    </w:p>
    <w:p w14:paraId="0DB79E3A" w14:textId="37EB5F06" w:rsidR="00BA6247" w:rsidRDefault="00BA6247" w:rsidP="000A24FE">
      <w:pPr>
        <w:pStyle w:val="Retraitcorpsdetexte"/>
      </w:pPr>
      <w:r w:rsidRPr="00007C67">
        <w:rPr>
          <w:b/>
          <w:bCs/>
        </w:rPr>
        <w:t>DB_NAME,</w:t>
      </w:r>
      <w:r>
        <w:t xml:space="preserve"> signifie donc la variable contenant le nom de la base de données de notre application.</w:t>
      </w:r>
    </w:p>
    <w:p w14:paraId="14A770C0" w14:textId="77777777" w:rsidR="000A24FE" w:rsidRDefault="000A24FE" w:rsidP="000A24FE">
      <w:pPr>
        <w:pStyle w:val="Retraitcorpsdetexte"/>
      </w:pPr>
    </w:p>
    <w:p w14:paraId="08B35A86" w14:textId="038F99EC" w:rsidR="00BA6247" w:rsidRDefault="00BA6247" w:rsidP="000A24FE">
      <w:pPr>
        <w:pStyle w:val="Retraitcorpsdetexte"/>
      </w:pPr>
      <w:r w:rsidRPr="00007C67">
        <w:rPr>
          <w:b/>
          <w:bCs/>
        </w:rPr>
        <w:t>DB_USER,</w:t>
      </w:r>
      <w:r>
        <w:t xml:space="preserve"> est le nom d’utilisateur permettant de se connecter à la </w:t>
      </w:r>
      <w:proofErr w:type="spellStart"/>
      <w:r>
        <w:t>db</w:t>
      </w:r>
      <w:proofErr w:type="spellEnd"/>
      <w:r>
        <w:t>. C’est un utilisateur configuré depuis Azure MySQL.</w:t>
      </w:r>
    </w:p>
    <w:p w14:paraId="12E24D05" w14:textId="77777777" w:rsidR="00BA6247" w:rsidRDefault="00BA6247" w:rsidP="000A24FE">
      <w:pPr>
        <w:pStyle w:val="Retraitcorpsdetexte"/>
      </w:pPr>
    </w:p>
    <w:p w14:paraId="47C80897" w14:textId="530C2D74" w:rsidR="00BA6247" w:rsidRDefault="00BA6247" w:rsidP="000A24FE">
      <w:pPr>
        <w:pStyle w:val="Retraitcorpsdetexte"/>
      </w:pPr>
      <w:r w:rsidRPr="00007C67">
        <w:rPr>
          <w:b/>
          <w:bCs/>
        </w:rPr>
        <w:t>DB_PASSWORD</w:t>
      </w:r>
      <w:r>
        <w:t>, est le mot de passe de l’utilisateur, permettant donc de se connecter.</w:t>
      </w:r>
    </w:p>
    <w:p w14:paraId="37AC87DD" w14:textId="77777777" w:rsidR="00BA6247" w:rsidRDefault="00BA6247" w:rsidP="000A24FE">
      <w:pPr>
        <w:pStyle w:val="Retraitcorpsdetexte"/>
      </w:pPr>
    </w:p>
    <w:p w14:paraId="1BE3DDBD" w14:textId="05C048E1" w:rsidR="00BA6247" w:rsidRDefault="00BA6247" w:rsidP="000A24FE">
      <w:pPr>
        <w:pStyle w:val="Retraitcorpsdetexte"/>
      </w:pPr>
      <w:r w:rsidRPr="00007C67">
        <w:rPr>
          <w:b/>
          <w:bCs/>
        </w:rPr>
        <w:t>DB_HOST,</w:t>
      </w:r>
      <w:r>
        <w:t xml:space="preserve"> contient l’adresse du serveur de la base de données, qui est donc hébergé sur Azure MySQL.</w:t>
      </w:r>
    </w:p>
    <w:p w14:paraId="0EC6A43C" w14:textId="77777777" w:rsidR="00BA6247" w:rsidRDefault="00BA6247" w:rsidP="000A24FE">
      <w:pPr>
        <w:pStyle w:val="Retraitcorpsdetexte"/>
      </w:pPr>
    </w:p>
    <w:p w14:paraId="48D32E62" w14:textId="187CA744" w:rsidR="00BA6247" w:rsidRDefault="00BA6247" w:rsidP="000A24FE">
      <w:pPr>
        <w:pStyle w:val="Retraitcorpsdetexte"/>
      </w:pPr>
      <w:r w:rsidRPr="00007C67">
        <w:rPr>
          <w:b/>
          <w:bCs/>
        </w:rPr>
        <w:t>DB_DIALECT,</w:t>
      </w:r>
      <w:r>
        <w:t xml:space="preserve"> contient le type de la base de données utilisée (MySQL).</w:t>
      </w:r>
    </w:p>
    <w:p w14:paraId="327AC87B" w14:textId="77777777" w:rsidR="00BA6247" w:rsidRDefault="00BA6247" w:rsidP="000A24FE">
      <w:pPr>
        <w:pStyle w:val="Retraitcorpsdetexte"/>
      </w:pPr>
    </w:p>
    <w:p w14:paraId="15D9346C" w14:textId="0A9AB8AA" w:rsidR="00BA6247" w:rsidRDefault="00BA6247" w:rsidP="000A24FE">
      <w:pPr>
        <w:pStyle w:val="Retraitcorpsdetexte"/>
      </w:pPr>
      <w:r w:rsidRPr="00007C67">
        <w:rPr>
          <w:b/>
          <w:bCs/>
        </w:rPr>
        <w:t>DB_PORT,</w:t>
      </w:r>
      <w:r>
        <w:t xml:space="preserve"> est le port pour se </w:t>
      </w:r>
      <w:r w:rsidR="00B07FDA">
        <w:t>connecter</w:t>
      </w:r>
      <w:r>
        <w:t xml:space="preserve"> à la base de données, donc par défaut c’est 3306 pour </w:t>
      </w:r>
      <w:proofErr w:type="spellStart"/>
      <w:r>
        <w:t>MariaDB</w:t>
      </w:r>
      <w:proofErr w:type="spellEnd"/>
      <w:r>
        <w:t>.</w:t>
      </w:r>
    </w:p>
    <w:p w14:paraId="7862D7B2" w14:textId="77777777" w:rsidR="009374E2" w:rsidRDefault="009374E2" w:rsidP="000A24FE">
      <w:pPr>
        <w:pStyle w:val="Retraitcorpsdetexte"/>
      </w:pPr>
    </w:p>
    <w:p w14:paraId="673A028D" w14:textId="35751214" w:rsidR="009374E2" w:rsidRDefault="009374E2" w:rsidP="000A24FE">
      <w:pPr>
        <w:pStyle w:val="Retraitcorpsdetexte"/>
      </w:pPr>
      <w:r w:rsidRPr="009374E2">
        <w:rPr>
          <w:b/>
          <w:bCs/>
        </w:rPr>
        <w:t>PORT</w:t>
      </w:r>
      <w:r>
        <w:t>, est le port pour accéder au site web.</w:t>
      </w:r>
    </w:p>
    <w:p w14:paraId="3A284899" w14:textId="77777777" w:rsidR="00BA6247" w:rsidRPr="000A24FE" w:rsidRDefault="00BA6247" w:rsidP="000A24FE">
      <w:pPr>
        <w:pStyle w:val="Retraitcorpsdetexte"/>
      </w:pPr>
    </w:p>
    <w:p w14:paraId="6F1FE8B2" w14:textId="10DDD69B" w:rsidR="007F30AE" w:rsidRDefault="000A24FE" w:rsidP="008E53F9">
      <w:pPr>
        <w:pStyle w:val="Titre2"/>
      </w:pPr>
      <w:bookmarkStart w:id="16" w:name="_Toc215493198"/>
      <w:r>
        <w:t xml:space="preserve">Explication </w:t>
      </w:r>
      <w:r w:rsidR="00DC461E">
        <w:t>de chaque services cloud choisi et pourquoi</w:t>
      </w:r>
      <w:bookmarkEnd w:id="16"/>
    </w:p>
    <w:p w14:paraId="79FBC1EC" w14:textId="4BF593C0" w:rsidR="00DC461E" w:rsidRDefault="004106C9" w:rsidP="00DC461E">
      <w:pPr>
        <w:pStyle w:val="Retraitcorpsdetexte"/>
      </w:pPr>
      <w:r>
        <w:t>App Service :</w:t>
      </w:r>
      <w:r w:rsidR="0019582A">
        <w:t xml:space="preserve"> Sert à stocker le code de l’application, permet donc </w:t>
      </w:r>
      <w:r w:rsidR="00007C67">
        <w:t>de l’héberger</w:t>
      </w:r>
      <w:r w:rsidR="0019582A">
        <w:t xml:space="preserve"> sur Azure.</w:t>
      </w:r>
    </w:p>
    <w:p w14:paraId="71AC1BCC" w14:textId="77777777" w:rsidR="004106C9" w:rsidRDefault="004106C9" w:rsidP="004D2CB4">
      <w:pPr>
        <w:pStyle w:val="Retraitcorpsdetexte"/>
        <w:ind w:left="0"/>
      </w:pPr>
    </w:p>
    <w:p w14:paraId="65643A7F" w14:textId="431A3504" w:rsidR="004106C9" w:rsidRDefault="004106C9" w:rsidP="00DC461E">
      <w:pPr>
        <w:pStyle w:val="Retraitcorpsdetexte"/>
      </w:pPr>
      <w:r>
        <w:t>MySQL</w:t>
      </w:r>
      <w:r w:rsidR="0019582A">
        <w:t xml:space="preserve"> Flexible Server</w:t>
      </w:r>
      <w:r>
        <w:t> :</w:t>
      </w:r>
      <w:r w:rsidR="0019582A">
        <w:t xml:space="preserve"> Sert à stocker les données de l’application sur Azure. On utilise ça pour avoir de la persistance de données, Ex : quand on </w:t>
      </w:r>
      <w:proofErr w:type="spellStart"/>
      <w:r w:rsidR="0019582A">
        <w:t>refresh</w:t>
      </w:r>
      <w:proofErr w:type="spellEnd"/>
      <w:r w:rsidR="0019582A">
        <w:t xml:space="preserve"> la page, les données sont toujours visibles. </w:t>
      </w:r>
    </w:p>
    <w:p w14:paraId="2580F596" w14:textId="77777777" w:rsidR="00BB4696" w:rsidRDefault="00BB4696" w:rsidP="00DC461E">
      <w:pPr>
        <w:pStyle w:val="Retraitcorpsdetexte"/>
      </w:pPr>
    </w:p>
    <w:p w14:paraId="257A6738" w14:textId="10A7C6C5" w:rsidR="00BB4696" w:rsidRDefault="00BB4696" w:rsidP="00DC461E">
      <w:pPr>
        <w:pStyle w:val="Retraitcorpsdetexte"/>
      </w:pPr>
      <w:r>
        <w:t xml:space="preserve">Plan App Service : Sert à garder l’entièreté de l’application. </w:t>
      </w:r>
      <w:r w:rsidR="00FC5C5B">
        <w:t>Ça</w:t>
      </w:r>
      <w:r>
        <w:t xml:space="preserve"> définit les ressources que l’app va utiliser</w:t>
      </w:r>
      <w:r w:rsidR="0029671E">
        <w:t xml:space="preserve"> (puissance, mémoire, capacité).</w:t>
      </w:r>
    </w:p>
    <w:p w14:paraId="68A40417" w14:textId="77777777" w:rsidR="00FC5C5B" w:rsidRDefault="00FC5C5B" w:rsidP="00DC461E">
      <w:pPr>
        <w:pStyle w:val="Retraitcorpsdetexte"/>
      </w:pPr>
    </w:p>
    <w:p w14:paraId="17FD2496" w14:textId="2A2F9EF7" w:rsidR="00FC5C5B" w:rsidRDefault="00FC5C5B" w:rsidP="00DC461E">
      <w:pPr>
        <w:pStyle w:val="Retraitcorpsdetexte"/>
      </w:pPr>
      <w:r>
        <w:t xml:space="preserve">Réseau Virtuel : C’est un réseau virtuel privé dans Azure, permettant de sécuriser les communications. Par exemple de protéger l’accès à la </w:t>
      </w:r>
      <w:proofErr w:type="spellStart"/>
      <w:r>
        <w:t>db</w:t>
      </w:r>
      <w:proofErr w:type="spellEnd"/>
      <w:r>
        <w:t xml:space="preserve">, d’assurer la communication entre App Service et MySQL. </w:t>
      </w:r>
    </w:p>
    <w:p w14:paraId="4D7E71EF" w14:textId="77777777" w:rsidR="00DC461E" w:rsidRDefault="00DC461E" w:rsidP="00DC461E">
      <w:pPr>
        <w:pStyle w:val="Retraitcorpsdetexte"/>
      </w:pPr>
    </w:p>
    <w:p w14:paraId="04973E9E" w14:textId="77777777" w:rsidR="000F6008" w:rsidRDefault="000F6008" w:rsidP="002852F0">
      <w:pPr>
        <w:pStyle w:val="Retraitcorpsdetexte"/>
        <w:ind w:left="927"/>
      </w:pPr>
    </w:p>
    <w:p w14:paraId="6E89E791" w14:textId="3B74C7C0" w:rsidR="000F6008" w:rsidRDefault="000F6008" w:rsidP="00221767">
      <w:pPr>
        <w:pStyle w:val="Retraitcorpsdetexte"/>
        <w:ind w:left="927"/>
      </w:pPr>
    </w:p>
    <w:p w14:paraId="60F5755B" w14:textId="1656DD20" w:rsidR="00BD1261" w:rsidRDefault="002852F0" w:rsidP="002852F0">
      <w:pPr>
        <w:pStyle w:val="Retraitcorpsdetexte"/>
        <w:ind w:left="0"/>
      </w:pPr>
      <w:r>
        <w:lastRenderedPageBreak/>
        <w:tab/>
      </w:r>
    </w:p>
    <w:p w14:paraId="636FD68D" w14:textId="0AAC7A94" w:rsidR="00BD1261" w:rsidRDefault="00454076" w:rsidP="00454076">
      <w:pPr>
        <w:pStyle w:val="Titre1"/>
      </w:pPr>
      <w:bookmarkStart w:id="17" w:name="_Toc215493199"/>
      <w:r>
        <w:t>Application</w:t>
      </w:r>
      <w:bookmarkEnd w:id="17"/>
    </w:p>
    <w:p w14:paraId="527A764A" w14:textId="75ADDCA9" w:rsidR="00454076" w:rsidRDefault="00454076" w:rsidP="00454076">
      <w:pPr>
        <w:pStyle w:val="Titre2"/>
      </w:pPr>
      <w:bookmarkStart w:id="18" w:name="_Toc215493200"/>
      <w:r w:rsidRPr="00454076">
        <w:t>Authentification</w:t>
      </w:r>
      <w:r>
        <w:t> :</w:t>
      </w:r>
      <w:bookmarkEnd w:id="18"/>
      <w:r>
        <w:t xml:space="preserve"> </w:t>
      </w:r>
    </w:p>
    <w:p w14:paraId="54B78F13" w14:textId="065A067E" w:rsidR="00454076" w:rsidRDefault="00454076" w:rsidP="00454076">
      <w:pPr>
        <w:pStyle w:val="Corpsdetexte"/>
      </w:pPr>
      <w:r>
        <w:t>Lors de la création d’un compte, l’élève doit insér</w:t>
      </w:r>
      <w:r w:rsidR="0014000E">
        <w:t xml:space="preserve">er son nom, </w:t>
      </w:r>
      <w:proofErr w:type="gramStart"/>
      <w:r w:rsidR="0014000E">
        <w:t>email</w:t>
      </w:r>
      <w:proofErr w:type="gramEnd"/>
      <w:r w:rsidR="0014000E">
        <w:t xml:space="preserve">, </w:t>
      </w:r>
      <w:proofErr w:type="spellStart"/>
      <w:r w:rsidR="0014000E">
        <w:t>mdp</w:t>
      </w:r>
      <w:proofErr w:type="spellEnd"/>
      <w:r w:rsidR="0014000E">
        <w:t xml:space="preserve"> ainsi que sa classe afin de pouvoir se connecter et d’accéder aux tâches concernant sa classe.</w:t>
      </w:r>
    </w:p>
    <w:p w14:paraId="0416FF5F" w14:textId="77777777" w:rsidR="0014000E" w:rsidRDefault="0014000E" w:rsidP="00454076">
      <w:pPr>
        <w:pStyle w:val="Corpsdetexte"/>
      </w:pPr>
    </w:p>
    <w:p w14:paraId="32AAB371" w14:textId="4BDAF1F6" w:rsidR="00536339" w:rsidRDefault="00536339" w:rsidP="00536339">
      <w:pPr>
        <w:pStyle w:val="Titre2"/>
      </w:pPr>
      <w:bookmarkStart w:id="19" w:name="_Toc215493201"/>
      <w:r>
        <w:t>Création d’un devoir</w:t>
      </w:r>
      <w:bookmarkEnd w:id="19"/>
    </w:p>
    <w:p w14:paraId="5FDA6EA6" w14:textId="44E86B7F" w:rsidR="00536339" w:rsidRDefault="00536339" w:rsidP="00647C93">
      <w:pPr>
        <w:pStyle w:val="Corpsdetexte"/>
      </w:pPr>
      <w:r>
        <w:t xml:space="preserve">Lors de la création d’un devoir, la personne doit insérer un Titre, une matière, une date de fin, la classe </w:t>
      </w:r>
      <w:r w:rsidR="00647C93">
        <w:t>de l’élève</w:t>
      </w:r>
      <w:r>
        <w:t>,</w:t>
      </w:r>
      <w:r w:rsidR="00647C93">
        <w:t xml:space="preserve"> une pièce jointe (optionnel), ainsi qu’une description concernant le devoir.  Ce devoir sera seulement visible par tous les élèves de la classe du créateur.</w:t>
      </w:r>
    </w:p>
    <w:p w14:paraId="085D4F72" w14:textId="77777777" w:rsidR="00536339" w:rsidRDefault="00536339" w:rsidP="00454076">
      <w:pPr>
        <w:pStyle w:val="Corpsdetexte"/>
      </w:pPr>
    </w:p>
    <w:p w14:paraId="6705ABB7" w14:textId="40ACFD3A" w:rsidR="0014000E" w:rsidRDefault="0014000E" w:rsidP="0014000E">
      <w:pPr>
        <w:pStyle w:val="Titre2"/>
      </w:pPr>
      <w:bookmarkStart w:id="20" w:name="_Toc215493202"/>
      <w:r>
        <w:t>Listes des devoirs</w:t>
      </w:r>
      <w:bookmarkEnd w:id="20"/>
    </w:p>
    <w:p w14:paraId="5D39037D" w14:textId="1E2262F6" w:rsidR="00454076" w:rsidRPr="00454076" w:rsidRDefault="0014000E" w:rsidP="00454076">
      <w:pPr>
        <w:pStyle w:val="Corpsdetexte"/>
      </w:pPr>
      <w:r>
        <w:t>Une fois un élève connecté, il a accès à tous les devoirs concernant sa classe. Chaque devoir est affiché avec ses détails (Titre, Matière, Classe, Créateur, Date). Quand l’élève à terminé un devoir, il peut valider son devoir en cochant la case ‘fait’ (seul cet élève peut voir la coche). </w:t>
      </w:r>
    </w:p>
    <w:p w14:paraId="3E4DBCAE" w14:textId="77777777" w:rsidR="00454076" w:rsidRDefault="00454076" w:rsidP="00454076">
      <w:pPr>
        <w:pStyle w:val="Corpsdetexte"/>
      </w:pPr>
    </w:p>
    <w:p w14:paraId="57E577F6" w14:textId="6E72443E" w:rsidR="00536339" w:rsidRDefault="00647C93" w:rsidP="00647C93">
      <w:pPr>
        <w:pStyle w:val="Titre2"/>
      </w:pPr>
      <w:bookmarkStart w:id="21" w:name="_Toc215493203"/>
      <w:r>
        <w:t>Calendrier</w:t>
      </w:r>
      <w:bookmarkEnd w:id="21"/>
    </w:p>
    <w:p w14:paraId="78B087A1" w14:textId="3A3BAAEA" w:rsidR="00647C93" w:rsidRDefault="00647C93" w:rsidP="00647C93">
      <w:pPr>
        <w:pStyle w:val="Retraitcorpsdetexte"/>
        <w:ind w:left="708"/>
      </w:pPr>
      <w:r>
        <w:t>Chaque élève peut voir les devoirs sous format calendrier, afin d’avoir un visuel plus aisé pour les devoirs à venir. Les devoirs s’affichent à la date du jour de fin pour savoir quand il faut le rendre.</w:t>
      </w:r>
    </w:p>
    <w:p w14:paraId="63185057" w14:textId="77777777" w:rsidR="00647C93" w:rsidRDefault="00647C93" w:rsidP="00647C93">
      <w:pPr>
        <w:pStyle w:val="Retraitcorpsdetexte"/>
      </w:pPr>
    </w:p>
    <w:p w14:paraId="410CD828" w14:textId="5CD37343" w:rsidR="00647C93" w:rsidRPr="00647C93" w:rsidRDefault="00647C93" w:rsidP="00647C93">
      <w:pPr>
        <w:pStyle w:val="Titre2"/>
      </w:pPr>
      <w:bookmarkStart w:id="22" w:name="_Toc215493204"/>
      <w:r>
        <w:t>Notifications</w:t>
      </w:r>
      <w:bookmarkEnd w:id="22"/>
    </w:p>
    <w:p w14:paraId="11EC3196" w14:textId="6C08A5CD" w:rsidR="00536339" w:rsidRDefault="00647C93" w:rsidP="00454076">
      <w:pPr>
        <w:pStyle w:val="Corpsdetexte"/>
      </w:pPr>
      <w:r>
        <w:t>A chaque devoir créer, un rappel apparait afin d’avertir les élèves pour qu’ils soient au courant des tâches. Une alerte apparait (un rappel) 1 jours avant la fin de chaque devoir, afin de le terminer à temps.</w:t>
      </w:r>
    </w:p>
    <w:p w14:paraId="51AA18BC" w14:textId="77777777" w:rsidR="00647C93" w:rsidRDefault="00647C93" w:rsidP="00454076">
      <w:pPr>
        <w:pStyle w:val="Corpsdetexte"/>
      </w:pPr>
    </w:p>
    <w:p w14:paraId="7339491C" w14:textId="41BBF943" w:rsidR="00FA2562" w:rsidRDefault="00FA2562" w:rsidP="00FA2562">
      <w:pPr>
        <w:pStyle w:val="Titre2"/>
      </w:pPr>
      <w:bookmarkStart w:id="23" w:name="_Toc215493205"/>
      <w:r>
        <w:t>Commentaires</w:t>
      </w:r>
      <w:bookmarkEnd w:id="23"/>
    </w:p>
    <w:p w14:paraId="792D4F6A" w14:textId="0D570F2A" w:rsidR="00647C93" w:rsidRDefault="00FA2562" w:rsidP="004D2CB4">
      <w:pPr>
        <w:pStyle w:val="Retraitcorpsdetexte"/>
        <w:ind w:left="567"/>
      </w:pPr>
      <w:r>
        <w:t>Chaque élève peut commenter un devoir, afin que chaque collègue puisse en prendre note. Un rappel d’un nouveau commentaire apparait, afin que chaque personne puisse le voir.</w:t>
      </w:r>
    </w:p>
    <w:p w14:paraId="46352301" w14:textId="77777777" w:rsidR="00647C93" w:rsidRPr="00454076" w:rsidRDefault="00647C93" w:rsidP="00454076">
      <w:pPr>
        <w:pStyle w:val="Corpsdetexte"/>
      </w:pPr>
    </w:p>
    <w:p w14:paraId="04005FFF" w14:textId="77777777" w:rsidR="00BD1261" w:rsidRDefault="00BD1261" w:rsidP="00BD1261">
      <w:pPr>
        <w:pStyle w:val="Retraitcorpsdetexte"/>
      </w:pPr>
    </w:p>
    <w:p w14:paraId="37FA9B71" w14:textId="77777777" w:rsidR="007F30AE" w:rsidRPr="007F30AE" w:rsidRDefault="007F30AE" w:rsidP="008E53F9">
      <w:pPr>
        <w:pStyle w:val="Titre1"/>
      </w:pPr>
      <w:bookmarkStart w:id="24" w:name="_Toc165969653"/>
      <w:bookmarkStart w:id="25" w:name="_Toc215493206"/>
      <w:r w:rsidRPr="007F30AE">
        <w:t>Conclusion</w:t>
      </w:r>
      <w:bookmarkEnd w:id="24"/>
      <w:bookmarkEnd w:id="25"/>
    </w:p>
    <w:p w14:paraId="09E7ACEB" w14:textId="77777777" w:rsidR="007F30AE" w:rsidRDefault="007F30AE" w:rsidP="008E53F9">
      <w:pPr>
        <w:pStyle w:val="Titre2"/>
      </w:pPr>
      <w:bookmarkStart w:id="26" w:name="_Toc165969656"/>
      <w:bookmarkStart w:id="27" w:name="_Toc215493207"/>
      <w:r w:rsidRPr="007F30AE">
        <w:t>Bilan personnel</w:t>
      </w:r>
      <w:bookmarkEnd w:id="26"/>
      <w:bookmarkEnd w:id="27"/>
    </w:p>
    <w:p w14:paraId="49AF3364" w14:textId="77777777" w:rsidR="009348FD" w:rsidRDefault="009348FD" w:rsidP="009348FD">
      <w:pPr>
        <w:pStyle w:val="Retraitcorpsdetexte"/>
      </w:pPr>
    </w:p>
    <w:p w14:paraId="59AB7266" w14:textId="6F5C7987" w:rsidR="009348FD" w:rsidRDefault="009348FD" w:rsidP="009348FD">
      <w:pPr>
        <w:pStyle w:val="Retraitcorpsdetexte"/>
      </w:pPr>
      <w:r w:rsidRPr="009348FD">
        <w:rPr>
          <w:b/>
          <w:bCs/>
        </w:rPr>
        <w:t>Abiram</w:t>
      </w:r>
      <w:r>
        <w:t> :</w:t>
      </w:r>
    </w:p>
    <w:p w14:paraId="53BA1277" w14:textId="77777777" w:rsidR="009348FD" w:rsidRDefault="009348FD" w:rsidP="009348FD">
      <w:pPr>
        <w:pStyle w:val="Retraitcorpsdetexte"/>
      </w:pPr>
    </w:p>
    <w:p w14:paraId="11628D3E" w14:textId="77777777" w:rsidR="009348FD" w:rsidRDefault="009348FD" w:rsidP="009348FD">
      <w:pPr>
        <w:pStyle w:val="Retraitcorpsdetexte"/>
      </w:pPr>
    </w:p>
    <w:p w14:paraId="685DBE5A" w14:textId="77777777" w:rsidR="009348FD" w:rsidRDefault="009348FD" w:rsidP="009348FD">
      <w:pPr>
        <w:pStyle w:val="Retraitcorpsdetexte"/>
      </w:pPr>
    </w:p>
    <w:p w14:paraId="53E3EDE4" w14:textId="5C6EA003" w:rsidR="009348FD" w:rsidRDefault="009348FD" w:rsidP="009348FD">
      <w:pPr>
        <w:pStyle w:val="Retraitcorpsdetexte"/>
      </w:pPr>
      <w:r w:rsidRPr="009348FD">
        <w:rPr>
          <w:b/>
          <w:bCs/>
        </w:rPr>
        <w:t>João</w:t>
      </w:r>
      <w:r>
        <w:t> :</w:t>
      </w:r>
    </w:p>
    <w:p w14:paraId="0C1FA066" w14:textId="77777777" w:rsidR="009348FD" w:rsidRDefault="009348FD" w:rsidP="009348FD">
      <w:pPr>
        <w:pStyle w:val="Retraitcorpsdetexte"/>
      </w:pPr>
    </w:p>
    <w:p w14:paraId="57DF53A4" w14:textId="77777777" w:rsidR="009348FD" w:rsidRDefault="009348FD" w:rsidP="009348FD">
      <w:pPr>
        <w:pStyle w:val="Retraitcorpsdetexte"/>
      </w:pPr>
    </w:p>
    <w:p w14:paraId="51E73A04" w14:textId="77777777" w:rsidR="009348FD" w:rsidRDefault="009348FD" w:rsidP="009348FD">
      <w:pPr>
        <w:pStyle w:val="Retraitcorpsdetexte"/>
      </w:pPr>
    </w:p>
    <w:p w14:paraId="39BBB0CA" w14:textId="754A791F" w:rsidR="009348FD" w:rsidRDefault="009348FD" w:rsidP="009348FD">
      <w:pPr>
        <w:pStyle w:val="Retraitcorpsdetexte"/>
      </w:pPr>
      <w:r w:rsidRPr="009348FD">
        <w:rPr>
          <w:b/>
          <w:bCs/>
        </w:rPr>
        <w:t>Ryan</w:t>
      </w:r>
      <w:r>
        <w:t> :</w:t>
      </w:r>
    </w:p>
    <w:p w14:paraId="2AE3973C" w14:textId="77777777" w:rsidR="009348FD" w:rsidRDefault="009348FD" w:rsidP="009348FD">
      <w:pPr>
        <w:pStyle w:val="Retraitcorpsdetexte"/>
      </w:pPr>
    </w:p>
    <w:p w14:paraId="0A28600A" w14:textId="77777777" w:rsidR="009348FD" w:rsidRPr="009348FD" w:rsidRDefault="009348FD" w:rsidP="009348FD">
      <w:pPr>
        <w:pStyle w:val="Retraitcorpsdetexte"/>
      </w:pPr>
    </w:p>
    <w:p w14:paraId="17E17131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3EC012A8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69989729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1DEC01D3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20EADC9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082D98FE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495505E2" w14:textId="4FC715A3" w:rsidR="007F30AE" w:rsidRPr="00920F4E" w:rsidRDefault="007F30AE" w:rsidP="0015167D">
      <w:pPr>
        <w:pStyle w:val="Informations"/>
        <w:numPr>
          <w:ilvl w:val="5"/>
          <w:numId w:val="25"/>
        </w:numPr>
      </w:pPr>
    </w:p>
    <w:sectPr w:rsidR="007F30AE" w:rsidRPr="00920F4E" w:rsidSect="00D160DD">
      <w:headerReference w:type="default" r:id="rId13"/>
      <w:footerReference w:type="default" r:id="rId14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E0911" w14:textId="77777777" w:rsidR="002711CE" w:rsidRDefault="002711CE">
      <w:r>
        <w:separator/>
      </w:r>
    </w:p>
  </w:endnote>
  <w:endnote w:type="continuationSeparator" w:id="0">
    <w:p w14:paraId="5DA63E7C" w14:textId="77777777" w:rsidR="002711CE" w:rsidRDefault="002711CE">
      <w:r>
        <w:continuationSeparator/>
      </w:r>
    </w:p>
  </w:endnote>
  <w:endnote w:type="continuationNotice" w:id="1">
    <w:p w14:paraId="2711E4EE" w14:textId="77777777" w:rsidR="002711CE" w:rsidRDefault="002711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442"/>
      <w:gridCol w:w="2605"/>
      <w:gridCol w:w="3023"/>
    </w:tblGrid>
    <w:tr w:rsidR="00AA4393" w:rsidRPr="00000197" w14:paraId="3C2FEC84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16625BC6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32242A" w:rsidRPr="0032242A">
              <w:rPr>
                <w:rFonts w:cs="Arial"/>
                <w:noProof/>
                <w:szCs w:val="16"/>
              </w:rPr>
              <w:t>JoãoVictor DaSilvaJussani</w:t>
            </w:r>
          </w:fldSimple>
        </w:p>
        <w:p w14:paraId="566765DD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57BBAC32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5C9DCFE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2242A">
            <w:rPr>
              <w:rFonts w:cs="Arial"/>
              <w:noProof/>
              <w:szCs w:val="16"/>
            </w:rPr>
            <w:t>13.12.2024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4A8352B4" w14:textId="77777777" w:rsidTr="00E52B61">
      <w:trPr>
        <w:jc w:val="center"/>
      </w:trPr>
      <w:tc>
        <w:tcPr>
          <w:tcW w:w="3510" w:type="dxa"/>
          <w:vAlign w:val="center"/>
        </w:tcPr>
        <w:p w14:paraId="1591618B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0557BFF5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126BBECC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2242A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BBEA8CA" w14:textId="77777777" w:rsidTr="00E52B61">
      <w:trPr>
        <w:jc w:val="center"/>
      </w:trPr>
      <w:tc>
        <w:tcPr>
          <w:tcW w:w="3510" w:type="dxa"/>
          <w:vAlign w:val="center"/>
        </w:tcPr>
        <w:p w14:paraId="2B089EE1" w14:textId="2C16530E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32242A" w:rsidRPr="0032242A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B7ABA">
            <w:rPr>
              <w:rFonts w:cs="Arial"/>
              <w:noProof/>
              <w:szCs w:val="16"/>
            </w:rPr>
            <w:t>17.11.2025 13:31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04C3EF44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32242A" w:rsidRPr="0032242A">
              <w:rPr>
                <w:rFonts w:cs="Arial"/>
                <w:noProof/>
                <w:szCs w:val="16"/>
              </w:rPr>
              <w:t>Document2</w:t>
            </w:r>
          </w:fldSimple>
        </w:p>
      </w:tc>
    </w:tr>
  </w:tbl>
  <w:p w14:paraId="0C5E4A38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D17B5" w14:textId="77777777" w:rsidR="002711CE" w:rsidRDefault="002711CE">
      <w:r>
        <w:separator/>
      </w:r>
    </w:p>
  </w:footnote>
  <w:footnote w:type="continuationSeparator" w:id="0">
    <w:p w14:paraId="4659B21A" w14:textId="77777777" w:rsidR="002711CE" w:rsidRDefault="002711CE">
      <w:r>
        <w:continuationSeparator/>
      </w:r>
    </w:p>
  </w:footnote>
  <w:footnote w:type="continuationNotice" w:id="1">
    <w:p w14:paraId="2D194151" w14:textId="77777777" w:rsidR="002711CE" w:rsidRDefault="002711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79C23EF1" w14:textId="77777777">
      <w:trPr>
        <w:trHeight w:val="536"/>
        <w:jc w:val="center"/>
      </w:trPr>
      <w:tc>
        <w:tcPr>
          <w:tcW w:w="2445" w:type="dxa"/>
          <w:vAlign w:val="center"/>
        </w:tcPr>
        <w:p w14:paraId="5D363507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039D4415" w14:textId="77777777" w:rsidR="00AA4393" w:rsidRPr="00B4738A" w:rsidRDefault="00AA4393" w:rsidP="00B4738A"/>
      </w:tc>
      <w:tc>
        <w:tcPr>
          <w:tcW w:w="2283" w:type="dxa"/>
          <w:vAlign w:val="center"/>
        </w:tcPr>
        <w:p w14:paraId="43499ABE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0366AA31" wp14:editId="149BC4F6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F58E2D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1.25pt;height:11.2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9752"/>
        </w:tabs>
        <w:ind w:left="9752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172E5B"/>
    <w:multiLevelType w:val="hybridMultilevel"/>
    <w:tmpl w:val="AF749076"/>
    <w:lvl w:ilvl="0" w:tplc="21F4CF84">
      <w:start w:val="3"/>
      <w:numFmt w:val="bullet"/>
      <w:lvlText w:val="-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EDC0CFC"/>
    <w:multiLevelType w:val="hybridMultilevel"/>
    <w:tmpl w:val="82DEECB4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54BC744A"/>
    <w:multiLevelType w:val="hybridMultilevel"/>
    <w:tmpl w:val="250CBEA2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8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68167425"/>
    <w:multiLevelType w:val="hybridMultilevel"/>
    <w:tmpl w:val="A3E622EA"/>
    <w:lvl w:ilvl="0" w:tplc="A68E0E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647" w:hanging="360"/>
      </w:pPr>
    </w:lvl>
    <w:lvl w:ilvl="2" w:tplc="100C001B" w:tentative="1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70168492">
    <w:abstractNumId w:val="11"/>
  </w:num>
  <w:num w:numId="2" w16cid:durableId="1534030670">
    <w:abstractNumId w:val="18"/>
  </w:num>
  <w:num w:numId="3" w16cid:durableId="350960833">
    <w:abstractNumId w:val="15"/>
  </w:num>
  <w:num w:numId="4" w16cid:durableId="1970013673">
    <w:abstractNumId w:val="37"/>
  </w:num>
  <w:num w:numId="5" w16cid:durableId="1366951793">
    <w:abstractNumId w:val="37"/>
  </w:num>
  <w:num w:numId="6" w16cid:durableId="544214902">
    <w:abstractNumId w:val="15"/>
  </w:num>
  <w:num w:numId="7" w16cid:durableId="712966891">
    <w:abstractNumId w:val="15"/>
  </w:num>
  <w:num w:numId="8" w16cid:durableId="1756173577">
    <w:abstractNumId w:val="15"/>
  </w:num>
  <w:num w:numId="9" w16cid:durableId="273440076">
    <w:abstractNumId w:val="15"/>
  </w:num>
  <w:num w:numId="10" w16cid:durableId="1189679523">
    <w:abstractNumId w:val="37"/>
  </w:num>
  <w:num w:numId="11" w16cid:durableId="1448963726">
    <w:abstractNumId w:val="15"/>
  </w:num>
  <w:num w:numId="12" w16cid:durableId="128012316">
    <w:abstractNumId w:val="21"/>
  </w:num>
  <w:num w:numId="13" w16cid:durableId="1223251374">
    <w:abstractNumId w:val="20"/>
  </w:num>
  <w:num w:numId="14" w16cid:durableId="951520147">
    <w:abstractNumId w:val="19"/>
  </w:num>
  <w:num w:numId="15" w16cid:durableId="1715080815">
    <w:abstractNumId w:val="16"/>
  </w:num>
  <w:num w:numId="16" w16cid:durableId="600650418">
    <w:abstractNumId w:val="34"/>
  </w:num>
  <w:num w:numId="17" w16cid:durableId="66274249">
    <w:abstractNumId w:val="27"/>
  </w:num>
  <w:num w:numId="18" w16cid:durableId="211625057">
    <w:abstractNumId w:val="43"/>
  </w:num>
  <w:num w:numId="19" w16cid:durableId="839539606">
    <w:abstractNumId w:val="41"/>
  </w:num>
  <w:num w:numId="20" w16cid:durableId="94179498">
    <w:abstractNumId w:val="10"/>
  </w:num>
  <w:num w:numId="21" w16cid:durableId="983434629">
    <w:abstractNumId w:val="38"/>
  </w:num>
  <w:num w:numId="22" w16cid:durableId="1540780299">
    <w:abstractNumId w:val="26"/>
  </w:num>
  <w:num w:numId="23" w16cid:durableId="814225069">
    <w:abstractNumId w:val="23"/>
  </w:num>
  <w:num w:numId="24" w16cid:durableId="145510742">
    <w:abstractNumId w:val="13"/>
  </w:num>
  <w:num w:numId="25" w16cid:durableId="1025593568">
    <w:abstractNumId w:val="17"/>
  </w:num>
  <w:num w:numId="26" w16cid:durableId="1069426137">
    <w:abstractNumId w:val="12"/>
  </w:num>
  <w:num w:numId="27" w16cid:durableId="1066146989">
    <w:abstractNumId w:val="33"/>
  </w:num>
  <w:num w:numId="28" w16cid:durableId="1806701426">
    <w:abstractNumId w:val="36"/>
  </w:num>
  <w:num w:numId="29" w16cid:durableId="685518936">
    <w:abstractNumId w:val="29"/>
  </w:num>
  <w:num w:numId="30" w16cid:durableId="1662082390">
    <w:abstractNumId w:val="32"/>
  </w:num>
  <w:num w:numId="31" w16cid:durableId="1559634828">
    <w:abstractNumId w:val="40"/>
  </w:num>
  <w:num w:numId="32" w16cid:durableId="355932146">
    <w:abstractNumId w:val="8"/>
  </w:num>
  <w:num w:numId="33" w16cid:durableId="1056197066">
    <w:abstractNumId w:val="3"/>
  </w:num>
  <w:num w:numId="34" w16cid:durableId="1899128048">
    <w:abstractNumId w:val="2"/>
  </w:num>
  <w:num w:numId="35" w16cid:durableId="223950428">
    <w:abstractNumId w:val="1"/>
  </w:num>
  <w:num w:numId="36" w16cid:durableId="1790932144">
    <w:abstractNumId w:val="0"/>
  </w:num>
  <w:num w:numId="37" w16cid:durableId="437258688">
    <w:abstractNumId w:val="9"/>
  </w:num>
  <w:num w:numId="38" w16cid:durableId="867529184">
    <w:abstractNumId w:val="7"/>
  </w:num>
  <w:num w:numId="39" w16cid:durableId="1563052919">
    <w:abstractNumId w:val="6"/>
  </w:num>
  <w:num w:numId="40" w16cid:durableId="453406300">
    <w:abstractNumId w:val="5"/>
  </w:num>
  <w:num w:numId="41" w16cid:durableId="873930140">
    <w:abstractNumId w:val="4"/>
  </w:num>
  <w:num w:numId="42" w16cid:durableId="490143946">
    <w:abstractNumId w:val="28"/>
  </w:num>
  <w:num w:numId="43" w16cid:durableId="546988267">
    <w:abstractNumId w:val="24"/>
  </w:num>
  <w:num w:numId="44" w16cid:durableId="1347714276">
    <w:abstractNumId w:val="42"/>
  </w:num>
  <w:num w:numId="45" w16cid:durableId="1784349254">
    <w:abstractNumId w:val="14"/>
  </w:num>
  <w:num w:numId="46" w16cid:durableId="2068869762">
    <w:abstractNumId w:val="22"/>
  </w:num>
  <w:num w:numId="47" w16cid:durableId="506479375">
    <w:abstractNumId w:val="35"/>
  </w:num>
  <w:num w:numId="48" w16cid:durableId="2101635709">
    <w:abstractNumId w:val="25"/>
  </w:num>
  <w:num w:numId="49" w16cid:durableId="582030662">
    <w:abstractNumId w:val="39"/>
  </w:num>
  <w:num w:numId="50" w16cid:durableId="1946694003">
    <w:abstractNumId w:val="30"/>
  </w:num>
  <w:num w:numId="51" w16cid:durableId="1231499602">
    <w:abstractNumId w:val="31"/>
  </w:num>
  <w:num w:numId="52" w16cid:durableId="1003316945">
    <w:abstractNumId w:val="20"/>
  </w:num>
  <w:num w:numId="53" w16cid:durableId="1207909279">
    <w:abstractNumId w:val="20"/>
  </w:num>
  <w:num w:numId="54" w16cid:durableId="1159031178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2A"/>
    <w:rsid w:val="00000197"/>
    <w:rsid w:val="00002228"/>
    <w:rsid w:val="00002245"/>
    <w:rsid w:val="00002566"/>
    <w:rsid w:val="00003F5E"/>
    <w:rsid w:val="00007C67"/>
    <w:rsid w:val="00010B9A"/>
    <w:rsid w:val="00011611"/>
    <w:rsid w:val="0001209F"/>
    <w:rsid w:val="00013A19"/>
    <w:rsid w:val="00020F5E"/>
    <w:rsid w:val="00021D00"/>
    <w:rsid w:val="00030784"/>
    <w:rsid w:val="000316F0"/>
    <w:rsid w:val="000319C5"/>
    <w:rsid w:val="00044099"/>
    <w:rsid w:val="00045A82"/>
    <w:rsid w:val="00047E55"/>
    <w:rsid w:val="00054C46"/>
    <w:rsid w:val="00055DB3"/>
    <w:rsid w:val="00063F97"/>
    <w:rsid w:val="00065971"/>
    <w:rsid w:val="00067419"/>
    <w:rsid w:val="00073E77"/>
    <w:rsid w:val="0007771F"/>
    <w:rsid w:val="00081FB6"/>
    <w:rsid w:val="000849E1"/>
    <w:rsid w:val="00086114"/>
    <w:rsid w:val="00097375"/>
    <w:rsid w:val="000A175D"/>
    <w:rsid w:val="000A1B63"/>
    <w:rsid w:val="000A24FE"/>
    <w:rsid w:val="000A7B4A"/>
    <w:rsid w:val="000B4399"/>
    <w:rsid w:val="000B6BE0"/>
    <w:rsid w:val="000C7A5E"/>
    <w:rsid w:val="000C7E8E"/>
    <w:rsid w:val="000D2089"/>
    <w:rsid w:val="000D3B71"/>
    <w:rsid w:val="000E7483"/>
    <w:rsid w:val="000F1BD1"/>
    <w:rsid w:val="000F22B9"/>
    <w:rsid w:val="000F381C"/>
    <w:rsid w:val="000F49A7"/>
    <w:rsid w:val="000F6008"/>
    <w:rsid w:val="001001E8"/>
    <w:rsid w:val="00101763"/>
    <w:rsid w:val="0010591C"/>
    <w:rsid w:val="00110C8B"/>
    <w:rsid w:val="00111811"/>
    <w:rsid w:val="00114120"/>
    <w:rsid w:val="00124E50"/>
    <w:rsid w:val="001260EC"/>
    <w:rsid w:val="00133C79"/>
    <w:rsid w:val="0014000E"/>
    <w:rsid w:val="00150F58"/>
    <w:rsid w:val="0015167D"/>
    <w:rsid w:val="00152A26"/>
    <w:rsid w:val="00153D0B"/>
    <w:rsid w:val="00157182"/>
    <w:rsid w:val="001764CE"/>
    <w:rsid w:val="0018038F"/>
    <w:rsid w:val="00183417"/>
    <w:rsid w:val="00191BAA"/>
    <w:rsid w:val="0019582A"/>
    <w:rsid w:val="001A3809"/>
    <w:rsid w:val="001B1E25"/>
    <w:rsid w:val="001B2B60"/>
    <w:rsid w:val="001B7C74"/>
    <w:rsid w:val="001C0FEE"/>
    <w:rsid w:val="001C341D"/>
    <w:rsid w:val="001C454D"/>
    <w:rsid w:val="001D3A9E"/>
    <w:rsid w:val="001D4121"/>
    <w:rsid w:val="001D4577"/>
    <w:rsid w:val="001D72BA"/>
    <w:rsid w:val="001E325A"/>
    <w:rsid w:val="001E461B"/>
    <w:rsid w:val="001E6EDA"/>
    <w:rsid w:val="001F2420"/>
    <w:rsid w:val="001F6EEB"/>
    <w:rsid w:val="00200D3A"/>
    <w:rsid w:val="0020214F"/>
    <w:rsid w:val="002021E1"/>
    <w:rsid w:val="00206B41"/>
    <w:rsid w:val="00216F72"/>
    <w:rsid w:val="00220355"/>
    <w:rsid w:val="00221767"/>
    <w:rsid w:val="002231E8"/>
    <w:rsid w:val="0025598A"/>
    <w:rsid w:val="00255A04"/>
    <w:rsid w:val="002711CE"/>
    <w:rsid w:val="00271368"/>
    <w:rsid w:val="002770F3"/>
    <w:rsid w:val="0028333C"/>
    <w:rsid w:val="00283792"/>
    <w:rsid w:val="002852F0"/>
    <w:rsid w:val="002951BD"/>
    <w:rsid w:val="0029671E"/>
    <w:rsid w:val="00297CA0"/>
    <w:rsid w:val="00297E2A"/>
    <w:rsid w:val="002A5A77"/>
    <w:rsid w:val="002B6893"/>
    <w:rsid w:val="002B730F"/>
    <w:rsid w:val="002C1B06"/>
    <w:rsid w:val="002C6634"/>
    <w:rsid w:val="002D0308"/>
    <w:rsid w:val="002D400B"/>
    <w:rsid w:val="002D7D46"/>
    <w:rsid w:val="002E7400"/>
    <w:rsid w:val="002E7619"/>
    <w:rsid w:val="002F038B"/>
    <w:rsid w:val="00310160"/>
    <w:rsid w:val="003118B7"/>
    <w:rsid w:val="0031563E"/>
    <w:rsid w:val="0032242A"/>
    <w:rsid w:val="00336DBC"/>
    <w:rsid w:val="0034172E"/>
    <w:rsid w:val="00345EDA"/>
    <w:rsid w:val="00350723"/>
    <w:rsid w:val="003510FC"/>
    <w:rsid w:val="00355FAA"/>
    <w:rsid w:val="00362FE7"/>
    <w:rsid w:val="0037071E"/>
    <w:rsid w:val="00380CF8"/>
    <w:rsid w:val="003814CE"/>
    <w:rsid w:val="003A1E4D"/>
    <w:rsid w:val="003B626D"/>
    <w:rsid w:val="003C3975"/>
    <w:rsid w:val="003C6AA2"/>
    <w:rsid w:val="003E018B"/>
    <w:rsid w:val="003E0FB8"/>
    <w:rsid w:val="003E2882"/>
    <w:rsid w:val="003E32B9"/>
    <w:rsid w:val="003F1870"/>
    <w:rsid w:val="003F33DD"/>
    <w:rsid w:val="00406603"/>
    <w:rsid w:val="00407333"/>
    <w:rsid w:val="0040782E"/>
    <w:rsid w:val="004106C9"/>
    <w:rsid w:val="00412108"/>
    <w:rsid w:val="00413610"/>
    <w:rsid w:val="00415747"/>
    <w:rsid w:val="004202D8"/>
    <w:rsid w:val="004206A2"/>
    <w:rsid w:val="004212F8"/>
    <w:rsid w:val="00422FF6"/>
    <w:rsid w:val="004319FC"/>
    <w:rsid w:val="0043349B"/>
    <w:rsid w:val="0043666E"/>
    <w:rsid w:val="00436B90"/>
    <w:rsid w:val="00445425"/>
    <w:rsid w:val="00454074"/>
    <w:rsid w:val="00454076"/>
    <w:rsid w:val="004632FA"/>
    <w:rsid w:val="0047330C"/>
    <w:rsid w:val="0049117B"/>
    <w:rsid w:val="00494977"/>
    <w:rsid w:val="004A5055"/>
    <w:rsid w:val="004A795A"/>
    <w:rsid w:val="004B27F4"/>
    <w:rsid w:val="004B515C"/>
    <w:rsid w:val="004B54A2"/>
    <w:rsid w:val="004B7C04"/>
    <w:rsid w:val="004C0DB6"/>
    <w:rsid w:val="004C6BBA"/>
    <w:rsid w:val="004D08EE"/>
    <w:rsid w:val="004D1E5B"/>
    <w:rsid w:val="004D2CB4"/>
    <w:rsid w:val="004D5266"/>
    <w:rsid w:val="004D550E"/>
    <w:rsid w:val="004D7467"/>
    <w:rsid w:val="00505421"/>
    <w:rsid w:val="0052224B"/>
    <w:rsid w:val="0052504F"/>
    <w:rsid w:val="00526E9E"/>
    <w:rsid w:val="005308DF"/>
    <w:rsid w:val="005328B0"/>
    <w:rsid w:val="00536339"/>
    <w:rsid w:val="0054054F"/>
    <w:rsid w:val="00542CE3"/>
    <w:rsid w:val="00545179"/>
    <w:rsid w:val="00552D07"/>
    <w:rsid w:val="0055647F"/>
    <w:rsid w:val="0056129E"/>
    <w:rsid w:val="0057098D"/>
    <w:rsid w:val="0057104D"/>
    <w:rsid w:val="00571418"/>
    <w:rsid w:val="00571E4B"/>
    <w:rsid w:val="00574085"/>
    <w:rsid w:val="00574509"/>
    <w:rsid w:val="005926D0"/>
    <w:rsid w:val="005A3052"/>
    <w:rsid w:val="005A4855"/>
    <w:rsid w:val="005A58DE"/>
    <w:rsid w:val="005A6506"/>
    <w:rsid w:val="005B27EF"/>
    <w:rsid w:val="005B4698"/>
    <w:rsid w:val="005B4731"/>
    <w:rsid w:val="005C0848"/>
    <w:rsid w:val="005C3590"/>
    <w:rsid w:val="005C471B"/>
    <w:rsid w:val="005C5393"/>
    <w:rsid w:val="005D69B5"/>
    <w:rsid w:val="005D6AAA"/>
    <w:rsid w:val="005E6192"/>
    <w:rsid w:val="005E6B56"/>
    <w:rsid w:val="005F0668"/>
    <w:rsid w:val="005F0EF6"/>
    <w:rsid w:val="005F73CC"/>
    <w:rsid w:val="006002A1"/>
    <w:rsid w:val="00615583"/>
    <w:rsid w:val="006157F8"/>
    <w:rsid w:val="00615882"/>
    <w:rsid w:val="00623238"/>
    <w:rsid w:val="00624823"/>
    <w:rsid w:val="00636C0D"/>
    <w:rsid w:val="00640230"/>
    <w:rsid w:val="00641CD2"/>
    <w:rsid w:val="00643086"/>
    <w:rsid w:val="00643533"/>
    <w:rsid w:val="006437AB"/>
    <w:rsid w:val="00645760"/>
    <w:rsid w:val="00647C44"/>
    <w:rsid w:val="00647C93"/>
    <w:rsid w:val="00651334"/>
    <w:rsid w:val="00656974"/>
    <w:rsid w:val="00667804"/>
    <w:rsid w:val="00670BA3"/>
    <w:rsid w:val="00677450"/>
    <w:rsid w:val="006902A9"/>
    <w:rsid w:val="00693EAD"/>
    <w:rsid w:val="006966D0"/>
    <w:rsid w:val="006A2197"/>
    <w:rsid w:val="006A2E60"/>
    <w:rsid w:val="006B48BF"/>
    <w:rsid w:val="006B5F93"/>
    <w:rsid w:val="006D091B"/>
    <w:rsid w:val="006D0C07"/>
    <w:rsid w:val="006E03C5"/>
    <w:rsid w:val="006E132F"/>
    <w:rsid w:val="006E18B5"/>
    <w:rsid w:val="006E2CE8"/>
    <w:rsid w:val="006E3D6F"/>
    <w:rsid w:val="006E4DA8"/>
    <w:rsid w:val="006F2AF1"/>
    <w:rsid w:val="006F4C05"/>
    <w:rsid w:val="006F55F1"/>
    <w:rsid w:val="007010E6"/>
    <w:rsid w:val="00707062"/>
    <w:rsid w:val="00707F66"/>
    <w:rsid w:val="007118D3"/>
    <w:rsid w:val="00716D97"/>
    <w:rsid w:val="007211A1"/>
    <w:rsid w:val="00721FF9"/>
    <w:rsid w:val="00730570"/>
    <w:rsid w:val="00735C27"/>
    <w:rsid w:val="00736C41"/>
    <w:rsid w:val="00740DAE"/>
    <w:rsid w:val="00742484"/>
    <w:rsid w:val="00744762"/>
    <w:rsid w:val="0074498A"/>
    <w:rsid w:val="007476C9"/>
    <w:rsid w:val="00753A51"/>
    <w:rsid w:val="00755652"/>
    <w:rsid w:val="00756162"/>
    <w:rsid w:val="00761F02"/>
    <w:rsid w:val="007700A7"/>
    <w:rsid w:val="007724F1"/>
    <w:rsid w:val="00772BC0"/>
    <w:rsid w:val="007748A7"/>
    <w:rsid w:val="00775E1D"/>
    <w:rsid w:val="007932A2"/>
    <w:rsid w:val="007B178D"/>
    <w:rsid w:val="007B2500"/>
    <w:rsid w:val="007C1414"/>
    <w:rsid w:val="007C3A44"/>
    <w:rsid w:val="007D0A59"/>
    <w:rsid w:val="007D0A71"/>
    <w:rsid w:val="007D1247"/>
    <w:rsid w:val="007D167E"/>
    <w:rsid w:val="007D2CDF"/>
    <w:rsid w:val="007D5108"/>
    <w:rsid w:val="007D546C"/>
    <w:rsid w:val="007E5F3D"/>
    <w:rsid w:val="007E620D"/>
    <w:rsid w:val="007F30AE"/>
    <w:rsid w:val="007F3443"/>
    <w:rsid w:val="007F7A6E"/>
    <w:rsid w:val="00800CA7"/>
    <w:rsid w:val="0080703E"/>
    <w:rsid w:val="00807F84"/>
    <w:rsid w:val="00807FCB"/>
    <w:rsid w:val="0081150C"/>
    <w:rsid w:val="0081740D"/>
    <w:rsid w:val="0082774B"/>
    <w:rsid w:val="00832A43"/>
    <w:rsid w:val="008348E7"/>
    <w:rsid w:val="00844000"/>
    <w:rsid w:val="00845304"/>
    <w:rsid w:val="008456A7"/>
    <w:rsid w:val="0084589C"/>
    <w:rsid w:val="008468C8"/>
    <w:rsid w:val="00851A5E"/>
    <w:rsid w:val="00853E81"/>
    <w:rsid w:val="00862073"/>
    <w:rsid w:val="008629F7"/>
    <w:rsid w:val="00863228"/>
    <w:rsid w:val="0087043D"/>
    <w:rsid w:val="00882E6A"/>
    <w:rsid w:val="00883538"/>
    <w:rsid w:val="0088478C"/>
    <w:rsid w:val="00891718"/>
    <w:rsid w:val="00893AB8"/>
    <w:rsid w:val="00897FA5"/>
    <w:rsid w:val="008A1A5B"/>
    <w:rsid w:val="008A2BD1"/>
    <w:rsid w:val="008A464B"/>
    <w:rsid w:val="008A4995"/>
    <w:rsid w:val="008B16FE"/>
    <w:rsid w:val="008B251B"/>
    <w:rsid w:val="008B436B"/>
    <w:rsid w:val="008C2460"/>
    <w:rsid w:val="008C40C0"/>
    <w:rsid w:val="008D1D48"/>
    <w:rsid w:val="008D55CF"/>
    <w:rsid w:val="008D7196"/>
    <w:rsid w:val="008E05FB"/>
    <w:rsid w:val="008E13F2"/>
    <w:rsid w:val="008E28DC"/>
    <w:rsid w:val="008E32D3"/>
    <w:rsid w:val="008E3636"/>
    <w:rsid w:val="008E53F9"/>
    <w:rsid w:val="008F37D3"/>
    <w:rsid w:val="00902523"/>
    <w:rsid w:val="0090391B"/>
    <w:rsid w:val="00903FEF"/>
    <w:rsid w:val="0090577A"/>
    <w:rsid w:val="0091423F"/>
    <w:rsid w:val="009142E2"/>
    <w:rsid w:val="00915681"/>
    <w:rsid w:val="0091578B"/>
    <w:rsid w:val="00915B27"/>
    <w:rsid w:val="0092076C"/>
    <w:rsid w:val="00920910"/>
    <w:rsid w:val="00920F4E"/>
    <w:rsid w:val="009211D9"/>
    <w:rsid w:val="00924B6F"/>
    <w:rsid w:val="009250B0"/>
    <w:rsid w:val="009265A8"/>
    <w:rsid w:val="0093006C"/>
    <w:rsid w:val="00932149"/>
    <w:rsid w:val="009348FD"/>
    <w:rsid w:val="00934E66"/>
    <w:rsid w:val="009374E2"/>
    <w:rsid w:val="009440AB"/>
    <w:rsid w:val="00944712"/>
    <w:rsid w:val="00955930"/>
    <w:rsid w:val="00961794"/>
    <w:rsid w:val="0096596B"/>
    <w:rsid w:val="009664BB"/>
    <w:rsid w:val="009671DA"/>
    <w:rsid w:val="00973411"/>
    <w:rsid w:val="009850A5"/>
    <w:rsid w:val="0099022A"/>
    <w:rsid w:val="009B009E"/>
    <w:rsid w:val="009B190E"/>
    <w:rsid w:val="009B53BF"/>
    <w:rsid w:val="009B559D"/>
    <w:rsid w:val="009B6FDC"/>
    <w:rsid w:val="009C0E55"/>
    <w:rsid w:val="009C1134"/>
    <w:rsid w:val="009C20F0"/>
    <w:rsid w:val="009C4BB0"/>
    <w:rsid w:val="009C5765"/>
    <w:rsid w:val="009C6070"/>
    <w:rsid w:val="009D1A69"/>
    <w:rsid w:val="009D480B"/>
    <w:rsid w:val="009F75DD"/>
    <w:rsid w:val="00A1030A"/>
    <w:rsid w:val="00A13DFB"/>
    <w:rsid w:val="00A3107E"/>
    <w:rsid w:val="00A376C9"/>
    <w:rsid w:val="00A40A3D"/>
    <w:rsid w:val="00A511AA"/>
    <w:rsid w:val="00A53671"/>
    <w:rsid w:val="00A5768A"/>
    <w:rsid w:val="00A65F0B"/>
    <w:rsid w:val="00A67BD1"/>
    <w:rsid w:val="00A706B7"/>
    <w:rsid w:val="00A73975"/>
    <w:rsid w:val="00A7489A"/>
    <w:rsid w:val="00A81E8B"/>
    <w:rsid w:val="00A87EB4"/>
    <w:rsid w:val="00A90183"/>
    <w:rsid w:val="00AA4393"/>
    <w:rsid w:val="00AA5B86"/>
    <w:rsid w:val="00AB1CA6"/>
    <w:rsid w:val="00AB1FAA"/>
    <w:rsid w:val="00AB30BA"/>
    <w:rsid w:val="00AB335F"/>
    <w:rsid w:val="00AB7ABA"/>
    <w:rsid w:val="00AC3CF3"/>
    <w:rsid w:val="00AC78D5"/>
    <w:rsid w:val="00AD767B"/>
    <w:rsid w:val="00AE282D"/>
    <w:rsid w:val="00AF2787"/>
    <w:rsid w:val="00AF58E1"/>
    <w:rsid w:val="00B02398"/>
    <w:rsid w:val="00B05FB8"/>
    <w:rsid w:val="00B07FDA"/>
    <w:rsid w:val="00B12FC2"/>
    <w:rsid w:val="00B147A7"/>
    <w:rsid w:val="00B17CE6"/>
    <w:rsid w:val="00B20213"/>
    <w:rsid w:val="00B20D38"/>
    <w:rsid w:val="00B21CC8"/>
    <w:rsid w:val="00B241D2"/>
    <w:rsid w:val="00B24234"/>
    <w:rsid w:val="00B322E5"/>
    <w:rsid w:val="00B33505"/>
    <w:rsid w:val="00B373E4"/>
    <w:rsid w:val="00B40A8E"/>
    <w:rsid w:val="00B44A78"/>
    <w:rsid w:val="00B4738A"/>
    <w:rsid w:val="00B51755"/>
    <w:rsid w:val="00B5707B"/>
    <w:rsid w:val="00B612B2"/>
    <w:rsid w:val="00B61DBD"/>
    <w:rsid w:val="00B64C66"/>
    <w:rsid w:val="00B6589E"/>
    <w:rsid w:val="00B708B1"/>
    <w:rsid w:val="00B76BB6"/>
    <w:rsid w:val="00B863B8"/>
    <w:rsid w:val="00B9596E"/>
    <w:rsid w:val="00B95EC5"/>
    <w:rsid w:val="00B96AA1"/>
    <w:rsid w:val="00BA4009"/>
    <w:rsid w:val="00BA44BA"/>
    <w:rsid w:val="00BA56D2"/>
    <w:rsid w:val="00BA5E49"/>
    <w:rsid w:val="00BA6247"/>
    <w:rsid w:val="00BA7DF1"/>
    <w:rsid w:val="00BB4696"/>
    <w:rsid w:val="00BB6DF8"/>
    <w:rsid w:val="00BC1CC6"/>
    <w:rsid w:val="00BC44D1"/>
    <w:rsid w:val="00BD1261"/>
    <w:rsid w:val="00BD236D"/>
    <w:rsid w:val="00BD773C"/>
    <w:rsid w:val="00BE185C"/>
    <w:rsid w:val="00BF1AD7"/>
    <w:rsid w:val="00BF7A15"/>
    <w:rsid w:val="00BF7FE0"/>
    <w:rsid w:val="00C05C11"/>
    <w:rsid w:val="00C12498"/>
    <w:rsid w:val="00C20939"/>
    <w:rsid w:val="00C301C4"/>
    <w:rsid w:val="00C329D7"/>
    <w:rsid w:val="00C33C51"/>
    <w:rsid w:val="00C52109"/>
    <w:rsid w:val="00C662C0"/>
    <w:rsid w:val="00C90570"/>
    <w:rsid w:val="00C91ACD"/>
    <w:rsid w:val="00CB594C"/>
    <w:rsid w:val="00CB712D"/>
    <w:rsid w:val="00CD04A2"/>
    <w:rsid w:val="00CD1A2D"/>
    <w:rsid w:val="00CD321A"/>
    <w:rsid w:val="00CD5519"/>
    <w:rsid w:val="00CE28AF"/>
    <w:rsid w:val="00CF0D0C"/>
    <w:rsid w:val="00CF565D"/>
    <w:rsid w:val="00D0018E"/>
    <w:rsid w:val="00D0049A"/>
    <w:rsid w:val="00D019F6"/>
    <w:rsid w:val="00D05D4B"/>
    <w:rsid w:val="00D103C4"/>
    <w:rsid w:val="00D14587"/>
    <w:rsid w:val="00D149BD"/>
    <w:rsid w:val="00D15A6F"/>
    <w:rsid w:val="00D15AE6"/>
    <w:rsid w:val="00D160DD"/>
    <w:rsid w:val="00D174BC"/>
    <w:rsid w:val="00D275C6"/>
    <w:rsid w:val="00D405C9"/>
    <w:rsid w:val="00D5153C"/>
    <w:rsid w:val="00D6083B"/>
    <w:rsid w:val="00D62AE3"/>
    <w:rsid w:val="00D64B85"/>
    <w:rsid w:val="00D64F19"/>
    <w:rsid w:val="00D6624E"/>
    <w:rsid w:val="00D72127"/>
    <w:rsid w:val="00D72374"/>
    <w:rsid w:val="00D82BEB"/>
    <w:rsid w:val="00D82D11"/>
    <w:rsid w:val="00D8347A"/>
    <w:rsid w:val="00DB1C9A"/>
    <w:rsid w:val="00DB1DCD"/>
    <w:rsid w:val="00DB3F00"/>
    <w:rsid w:val="00DC3B83"/>
    <w:rsid w:val="00DC461E"/>
    <w:rsid w:val="00DC7AF7"/>
    <w:rsid w:val="00DD6A78"/>
    <w:rsid w:val="00DE232B"/>
    <w:rsid w:val="00DF4F93"/>
    <w:rsid w:val="00DF571F"/>
    <w:rsid w:val="00E015B8"/>
    <w:rsid w:val="00E060E0"/>
    <w:rsid w:val="00E06D17"/>
    <w:rsid w:val="00E1012A"/>
    <w:rsid w:val="00E12AE5"/>
    <w:rsid w:val="00E17388"/>
    <w:rsid w:val="00E178D2"/>
    <w:rsid w:val="00E24D96"/>
    <w:rsid w:val="00E31A98"/>
    <w:rsid w:val="00E416AC"/>
    <w:rsid w:val="00E41BC2"/>
    <w:rsid w:val="00E47555"/>
    <w:rsid w:val="00E52B61"/>
    <w:rsid w:val="00E5663A"/>
    <w:rsid w:val="00E568AC"/>
    <w:rsid w:val="00E61B66"/>
    <w:rsid w:val="00E6266D"/>
    <w:rsid w:val="00E64153"/>
    <w:rsid w:val="00E658ED"/>
    <w:rsid w:val="00E81328"/>
    <w:rsid w:val="00E83498"/>
    <w:rsid w:val="00EA5E99"/>
    <w:rsid w:val="00EB304C"/>
    <w:rsid w:val="00EC677D"/>
    <w:rsid w:val="00EC7C88"/>
    <w:rsid w:val="00ED2D09"/>
    <w:rsid w:val="00ED6F41"/>
    <w:rsid w:val="00ED6F46"/>
    <w:rsid w:val="00EE16F0"/>
    <w:rsid w:val="00EE431D"/>
    <w:rsid w:val="00EE4EC4"/>
    <w:rsid w:val="00EE55F0"/>
    <w:rsid w:val="00EF0EC6"/>
    <w:rsid w:val="00F05914"/>
    <w:rsid w:val="00F1003D"/>
    <w:rsid w:val="00F13EB5"/>
    <w:rsid w:val="00F144C4"/>
    <w:rsid w:val="00F1615A"/>
    <w:rsid w:val="00F16A25"/>
    <w:rsid w:val="00F35A5A"/>
    <w:rsid w:val="00F50214"/>
    <w:rsid w:val="00F512A6"/>
    <w:rsid w:val="00F567E0"/>
    <w:rsid w:val="00F6244C"/>
    <w:rsid w:val="00F664DF"/>
    <w:rsid w:val="00F67EEF"/>
    <w:rsid w:val="00F770FE"/>
    <w:rsid w:val="00F834E4"/>
    <w:rsid w:val="00F83DF2"/>
    <w:rsid w:val="00F90474"/>
    <w:rsid w:val="00F93513"/>
    <w:rsid w:val="00FA2408"/>
    <w:rsid w:val="00FA2562"/>
    <w:rsid w:val="00FA6B74"/>
    <w:rsid w:val="00FB1CD6"/>
    <w:rsid w:val="00FB6FE4"/>
    <w:rsid w:val="00FB7D1D"/>
    <w:rsid w:val="00FC5C5B"/>
    <w:rsid w:val="00FD33A7"/>
    <w:rsid w:val="00FD6950"/>
    <w:rsid w:val="00FE09A9"/>
    <w:rsid w:val="00FE413E"/>
    <w:rsid w:val="00FF3F11"/>
    <w:rsid w:val="00FF49A4"/>
    <w:rsid w:val="00FF57D7"/>
    <w:rsid w:val="00FF5C21"/>
    <w:rsid w:val="12E38028"/>
    <w:rsid w:val="1660C906"/>
    <w:rsid w:val="24E8712C"/>
    <w:rsid w:val="3243D5E1"/>
    <w:rsid w:val="36A55A4E"/>
    <w:rsid w:val="3CB5DB29"/>
    <w:rsid w:val="50E488BC"/>
    <w:rsid w:val="57B083F7"/>
    <w:rsid w:val="70DA995B"/>
    <w:rsid w:val="77448A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5273AC2"/>
  <w15:docId w15:val="{3713879C-0F39-463F-8C91-AAE2D139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/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uiPriority w:val="22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NormalWeb">
    <w:name w:val="Normal (Web)"/>
    <w:basedOn w:val="Normal"/>
    <w:uiPriority w:val="99"/>
    <w:unhideWhenUsed/>
    <w:rsid w:val="00CB594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CB594C"/>
    <w:rPr>
      <w:i/>
      <w:iCs/>
    </w:rPr>
  </w:style>
  <w:style w:type="paragraph" w:styleId="Paragraphedeliste">
    <w:name w:val="List Paragraph"/>
    <w:basedOn w:val="Normal"/>
    <w:uiPriority w:val="34"/>
    <w:qFormat/>
    <w:rsid w:val="00BD12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rsid w:val="00FA2562"/>
    <w:rPr>
      <w:rFonts w:asciiTheme="majorHAnsi" w:hAnsiTheme="majorHAnsi"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7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dasilvaj\Downloads\m-proj-rapport%20(1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0a9304-9b12-4ef9-9934-b446459bb7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F8C6A77F7714E8338BE8648FB3B39" ma:contentTypeVersion="16" ma:contentTypeDescription="Crée un document." ma:contentTypeScope="" ma:versionID="f1f5e1ac5b5e09888fbefc346103a4f6">
  <xsd:schema xmlns:xsd="http://www.w3.org/2001/XMLSchema" xmlns:xs="http://www.w3.org/2001/XMLSchema" xmlns:p="http://schemas.microsoft.com/office/2006/metadata/properties" xmlns:ns3="440a9304-9b12-4ef9-9934-b446459bb7c4" xmlns:ns4="1d9f07f9-8d04-426e-8fd4-80502a60d5f2" targetNamespace="http://schemas.microsoft.com/office/2006/metadata/properties" ma:root="true" ma:fieldsID="66a72575d50403f9a89620a2b16ef797" ns3:_="" ns4:_="">
    <xsd:import namespace="440a9304-9b12-4ef9-9934-b446459bb7c4"/>
    <xsd:import namespace="1d9f07f9-8d04-426e-8fd4-80502a60d5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a9304-9b12-4ef9-9934-b446459bb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f07f9-8d04-426e-8fd4-80502a60d5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  <ds:schemaRef ds:uri="440a9304-9b12-4ef9-9934-b446459bb7c4"/>
  </ds:schemaRefs>
</ds:datastoreItem>
</file>

<file path=customXml/itemProps2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355277-522B-4911-A312-A5027E030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a9304-9b12-4ef9-9934-b446459bb7c4"/>
    <ds:schemaRef ds:uri="1d9f07f9-8d04-426e-8fd4-80502a60d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 (1).dotx</Template>
  <TotalTime>302</TotalTime>
  <Pages>7</Pages>
  <Words>1265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8208</CharactersWithSpaces>
  <SharedDoc>false</SharedDoc>
  <HLinks>
    <vt:vector size="78" baseType="variant"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_Toc213072311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_Toc213072310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_Toc213072309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_Toc213072308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_Toc213072307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_Toc213072306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_Toc213072305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_Toc213072304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_Toc213072303</vt:lpwstr>
      </vt:variant>
      <vt:variant>
        <vt:i4>1310773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_Toc213072302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_Toc213072301</vt:lpwstr>
      </vt:variant>
      <vt:variant>
        <vt:i4>1310773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_Toc213072300</vt:lpwstr>
      </vt:variant>
      <vt:variant>
        <vt:i4>1900596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_Toc213072299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subject/>
  <dc:creator>JoãoVictor DaSilvaJussani</dc:creator>
  <cp:keywords/>
  <cp:lastModifiedBy>Abiram Muthulingam</cp:lastModifiedBy>
  <cp:revision>18</cp:revision>
  <cp:lastPrinted>2009-09-04T13:21:00Z</cp:lastPrinted>
  <dcterms:created xsi:type="dcterms:W3CDTF">2025-11-03T13:45:00Z</dcterms:created>
  <dcterms:modified xsi:type="dcterms:W3CDTF">2025-12-01T14:00:00Z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0x01010085BF8C6A77F7714E8338BE8648FB3B39</vt:lpwstr>
  </property>
</Properties>
</file>